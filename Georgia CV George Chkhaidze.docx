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4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4320"/>
        <w:gridCol w:w="270"/>
        <w:gridCol w:w="5130"/>
      </w:tblGrid>
      <w:tr w:rsidR="008D4C89" w14:paraId="09F4C831" w14:textId="77777777" w:rsidTr="00736C91">
        <w:trPr>
          <w:trHeight w:val="4887"/>
        </w:trPr>
        <w:tc>
          <w:tcPr>
            <w:tcW w:w="5040" w:type="dxa"/>
            <w:gridSpan w:val="2"/>
            <w:tcMar>
              <w:left w:w="288" w:type="dxa"/>
            </w:tcMar>
          </w:tcPr>
          <w:p w14:paraId="7C496509" w14:textId="2FF98FDC" w:rsidR="008D4C89" w:rsidRDefault="006C2016" w:rsidP="00BD7651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526C8CA" wp14:editId="3C056D4B">
                      <wp:simplePos x="0" y="0"/>
                      <wp:positionH relativeFrom="page">
                        <wp:posOffset>-286385</wp:posOffset>
                      </wp:positionH>
                      <wp:positionV relativeFrom="page">
                        <wp:posOffset>-160655</wp:posOffset>
                      </wp:positionV>
                      <wp:extent cx="1188720" cy="1426464"/>
                      <wp:effectExtent l="0" t="0" r="0" b="2540"/>
                      <wp:wrapNone/>
                      <wp:docPr id="23" name="Group 23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464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3" name="Rectangle 19">
                                <a:extLst>
                                  <a:ext uri="{FF2B5EF4-FFF2-40B4-BE49-F238E27FC236}">
                                    <a16:creationId xmlns:a16="http://schemas.microsoft.com/office/drawing/2014/main" id="{D1036383-51C8-4709-81CD-9508A680A832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Rectangle 20">
                                <a:extLst>
                                  <a:ext uri="{FF2B5EF4-FFF2-40B4-BE49-F238E27FC236}">
                                    <a16:creationId xmlns:a16="http://schemas.microsoft.com/office/drawing/2014/main" id="{7DE6273E-E018-4703-A37C-DB89B3BD3CC8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Rectangle 21">
                                <a:extLst>
                                  <a:ext uri="{FF2B5EF4-FFF2-40B4-BE49-F238E27FC236}">
                                    <a16:creationId xmlns:a16="http://schemas.microsoft.com/office/drawing/2014/main" id="{6F53E2A3-CDDA-4D7F-9034-8AC367EE04D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A13A39" id="Group 23" o:spid="_x0000_s1026" alt="Graphic Squares" style="position:absolute;margin-left:-22.55pt;margin-top:-12.65pt;width:93.6pt;height:112.3pt;z-index:251659264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KHrQMAABYOAAAOAAAAZHJzL2Uyb0RvYy54bWzsV1tvpDYUfq/U/4B4J4DNdZTJaoZLVKlq&#10;V5v2B3iNGZAAU9vJJFrtf++xDSS7m1btNitF6r4ANj6375zv2L58cz8Ozh0TsufT3g0vAtdhE+VN&#10;P5327u+/1V7mOlKRqSEDn9jefWDSfXP14w+X53nHEO/40DDhgJJJ7s7z3u2Umne+L2nHRiIv+Mwm&#10;+NlyMRIFQ3HyG0HOoH0cfBQEiX/mopkFp0xKmC3tT/fK6G9bRtWvbSuZcoa9C74p8xTm+V4//atL&#10;sjsJMnc9XdwgX+HFSPoJjG6qSqKIcyv6L1SNPRVc8lZdUD76vG17ykwMEE0YfBbNteC3s4nltDuf&#10;5g0mgPYznL5aLf3l7q1w+mbvIuw6ExkhR8aso8cNkxTAul7wufnjlghIIIB2nk87kL0W8838ViwT&#10;JzvSONy3YtRviNC5N3A/bHCze+VQmAzDLEsRZIXCvzBCSZRENiG0g6x9IUe7apPMQTbZJGMUYy3p&#10;r4Z97d/mznmG4pKP+Mn/ht9NR2Zm0iI1Bgt+G3zvoOjIdBqYE+amJiDen6XSaOjITVV8qGt0jKs6&#10;8mr48qLgGHnHKsq9GuGsQmldIJx81NJhsqOCEQX8+qlZKzRM/lkEC1d0bUW+qVGT6g9lGOAEZ9iL&#10;wyLzojTIvSwsSi+Pg+yQZMEhw+jjAij4bIBdowBol7B1FZjPrQTkTkI1/Iv84yRa8x9mZvA0i2Q3&#10;C6muGR8d/bF3BUBrICV3gKhdui7RViUf+qbuh8EMdA9hxSCcOwLsJ5SySSErPswdsdNpHASmDUDt&#10;mK6jJUzAnygbJq1y4lq5tatnDBY2ZA2FVA8D0+uG6R1rAWoocmtw0/zUl9D4IjvSMDutXXneF6NQ&#10;a27B/qZ7UfBcnOGSvWW9FmWmHW7CgbX+d8KbhLHMJ7UJj/3ExXMKBrVZtutXkCw0GqX3vHkAzgg1&#10;FNx2ZTLRjkOfoUoYt/Uq4Kutr29O3Gjte4/EhaZkEHt1xE3LKkEprrwqCA1xsXfAaeGVxyw/4mOJ&#10;iyJ7UeKiKE4SoKju0GGK0yDVGbKdTPfwHCcJim0jRlGGsngpvHUDWOn5Ygy2RU++MxhOLzoTf9Fa&#10;bJP6fzAY6s+eXJ4w2JbJumm9nq03qWNcoQP2irI8eFGZ1l4e4MjLDgVO0qoKovL4ogzOozDJ4agE&#10;DM5RFkTZpwRGcRDmyx4c5XAc++YExqZsvxNYn4dfP4HNSRouH+ZItFyU9O3m6djs8Y/Xuas/AQAA&#10;//8DAFBLAwQUAAYACAAAACEA9UwOKeEAAAALAQAADwAAAGRycy9kb3ducmV2LnhtbEyPT2vCQBDF&#10;74V+h2UKvenmjyk1zUZE2p6kUC2ItzEZk2B2N2TXJH77jqf29mbe481vstWkWzFQ7xprFITzAASZ&#10;wpaNqRT87D9mryCcR1Niaw0puJGDVf74kGFa2tF807DzleAS41JUUHvfpVK6oiaNbm47Muydba/R&#10;89hXsuxx5HLdyigIXqTGxvCFGjva1FRcdlet4HPEcR2H78P2ct7cjvvk67ANSannp2n9BsLT5P/C&#10;cMdndMiZ6WSvpnSiVTBbJCFHWURJDOKeWES8ObFYLmOQeSb//5D/AgAA//8DAFBLAQItABQABgAI&#10;AAAAIQC2gziS/gAAAOEBAAATAAAAAAAAAAAAAAAAAAAAAABbQ29udGVudF9UeXBlc10ueG1sUEsB&#10;Ai0AFAAGAAgAAAAhADj9If/WAAAAlAEAAAsAAAAAAAAAAAAAAAAALwEAAF9yZWxzLy5yZWxzUEsB&#10;Ai0AFAAGAAgAAAAhALON4oetAwAAFg4AAA4AAAAAAAAAAAAAAAAALgIAAGRycy9lMm9Eb2MueG1s&#10;UEsBAi0AFAAGAAgAAAAhAPVMDinhAAAACwEAAA8AAAAAAAAAAAAAAAAABwYAAGRycy9kb3ducmV2&#10;LnhtbFBLBQYAAAAABAAEAPMAAAAVBwAAAAA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/+twwAAANoAAAAPAAAAZHJzL2Rvd25yZXYueG1sRI9Lb8Iw&#10;EITvlfofrK3UW3FKEUIBg6qS8rqVV6+reJtEjddpbIL59xgJqcfRzHyjmcyCqUVHrassK3jtJSCI&#10;c6srLhTsd58vIxDOI2usLZOCCzmYTR8fJphqe+Yv6ra+EBHCLkUFpfdNKqXLSzLoerYhjt6PbQ36&#10;KNtC6hbPEW5q2U+SoTRYcVwosaGPkvLf7cko0Ivj93pe4Wao/wZLnx32vAuZUs9P4X0MwlPw/+F7&#10;e6UVvMHtSrwBcnoFAAD//wMAUEsBAi0AFAAGAAgAAAAhANvh9svuAAAAhQEAABMAAAAAAAAAAAAA&#10;AAAAAAAAAFtDb250ZW50X1R5cGVzXS54bWxQSwECLQAUAAYACAAAACEAWvQsW78AAAAVAQAACwAA&#10;AAAAAAAAAAAAAAAfAQAAX3JlbHMvLnJlbHNQSwECLQAUAAYACAAAACEAzoP/rcMAAADaAAAADwAA&#10;AAAAAAAAAAAAAAAHAgAAZHJzL2Rvd25yZXYueG1sUEsFBgAAAAADAAMAtwAAAPcCAAAAAA=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g6xAAAANoAAAAPAAAAZHJzL2Rvd25yZXYueG1sRI9Ba8JA&#10;FITvhf6H5Qm91Y1FS4iu0gYKBrwYvXh7ZF+zabNvw+5W0/56VxB6HGbmG2a1GW0vzuRD51jBbJqB&#10;IG6c7rhVcDx8POcgQkTW2DsmBb8UYLN+fFhhod2F93SuYysShEOBCkyMQyFlaAxZDFM3ECfv03mL&#10;MUnfSu3xkuC2ly9Z9iotdpwWDA5UGmq+6x+roIp1We3M6e9rMb6X/bbK/fwYlHqajG9LEJHG+B++&#10;t7dawRxuV9INkOsrAAAA//8DAFBLAQItABQABgAIAAAAIQDb4fbL7gAAAIUBAAATAAAAAAAAAAAA&#10;AAAAAAAAAABbQ29udGVudF9UeXBlc10ueG1sUEsBAi0AFAAGAAgAAAAhAFr0LFu/AAAAFQEAAAsA&#10;AAAAAAAAAAAAAAAAHwEAAF9yZWxzLy5yZWxzUEsBAi0AFAAGAAgAAAAhAJDp2DrEAAAA2gAAAA8A&#10;AAAAAAAAAAAAAAAABwIAAGRycy9kb3ducmV2LnhtbFBLBQYAAAAAAwADALcAAAD4AgAAAAA=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O2xQAAANoAAAAPAAAAZHJzL2Rvd25yZXYueG1sRI9BawIx&#10;FITvQv9DeAUvRbNaLLI1ShUsFdpDrSjeHpvXzdLNy5Kk7uqvb4SCx2FmvmFmi87W4kQ+VI4VjIYZ&#10;COLC6YpLBbuv9WAKIkRkjbVjUnCmAIv5XW+GuXYtf9JpG0uRIBxyVGBibHIpQ2HIYhi6hjh5385b&#10;jEn6UmqPbYLbWo6z7ElarDgtGGxoZaj42f5aBXF5cZusPprmcH54f3307f6jbJXq33cvzyAidfEW&#10;/m+/aQUTuF5JN0DO/wAAAP//AwBQSwECLQAUAAYACAAAACEA2+H2y+4AAACFAQAAEwAAAAAAAAAA&#10;AAAAAAAAAAAAW0NvbnRlbnRfVHlwZXNdLnhtbFBLAQItABQABgAIAAAAIQBa9CxbvwAAABUBAAAL&#10;AAAAAAAAAAAAAAAAAB8BAABfcmVscy8ucmVsc1BLAQItABQABgAIAAAAIQB1xpO2xQAAANoAAAAP&#10;AAAAAAAAAAAAAAAAAAcCAABkcnMvZG93bnJldi54bWxQSwUGAAAAAAMAAwC3AAAA+QIAAAAA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8D4C89">
              <w:rPr>
                <w:noProof/>
              </w:rPr>
              <mc:AlternateContent>
                <mc:Choice Requires="wpg">
                  <w:drawing>
                    <wp:inline distT="0" distB="0" distL="0" distR="0" wp14:anchorId="63C1A11E" wp14:editId="164EEB52">
                      <wp:extent cx="3011805" cy="3011170"/>
                      <wp:effectExtent l="0" t="0" r="0" b="0"/>
                      <wp:docPr id="34" name="Group 34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8377" cy="3011170"/>
                                <a:chOff x="376714" y="0"/>
                                <a:chExt cx="2258377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6714" y="0"/>
                                  <a:ext cx="2258377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Rectangle 17" descr="White Border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5C1E5" id="Group 34" o:spid="_x0000_s1026" alt="decorative element" style="width:237.15pt;height:237.1pt;mso-position-horizontal-relative:char;mso-position-vertical-relative:line" coordorigin="3767" coordsize="22583,301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9MIV2gMAAIIJAAAOAAAAZHJzL2Uyb0RvYy54bWykVm1v2zgM/j5g&#10;/0Hw99QvTePGaDp0SVcMGO6K7Q77rMiyLUyWBElJGgz334+UHCdrO6zdUNShLJEiHz4kffXuoZdk&#10;y60TWi2S/CxLCFdM10K1i+Tffz5MLhPiPFU1lVrxRbLnLnl3/fbN1c5UvNCdljW3BIwoV+3MIum8&#10;N1WaOtbxnrozbbiCzUbbnnpY2jatLd2B9V6mRZbN0p22tbGacefg7SpuJtfBftNw5v9uGsc9kYsE&#10;fPPhacNzjc/0+opWraWmE2xwg/6GFz0VCi4dTa2op2RjxRNTvWBWO934M6b7VDeNYDzEANHk2aNo&#10;7qzemBBLW+1aM8IE0D7C6bfNsr+295aIepGcTxOiaA85CtcSXNfcMQCr5kxb6sWWEy55z5VH3Ham&#10;rUD9zpov5t4OL9q4QigeGtvjLwRJHsB+OStzsLkfYecPnjDYKYqLy/OyTAiDvfMsz/NySAzrIHvP&#10;K7Pu9hfq6cGFFD0dHTOCVfA/gAnSEzB/TTrQ8hvLk8FI/yIbPbXfNmYCeTeA5VpI4feBw5BhdEpt&#10;7wW7t3FxkheooJgX2MZbSZ4FqgF8n5wH3FPUDgpH3WiJYqSfNPvmiNLLjqqW3zgDRQGliikcNePx&#10;sPzBjbUU5oOQEvOI8hAwcOIRAZ/BLJJ7pdkGGROr1XIJsWvlOmFcQmzF+zUH8tmPdX4SFF6H7AgV&#10;9L24vMmyefF+srzIlpNpVt5ObubTclJmt+U0m17my3z5H2rn02rjOMRL5cqIwVd4+8TbZ8tlaCyx&#10;EENBky0NbQORCg4dfgH3ICIk6KvzlnvWodgAWp8B4agzbgRoj2hixhxUDWr8cZ2MRId0W+fvuO4J&#10;CgArOBJgpduBKscjQ/ajF8E9cAqrGhqxOyQaVi8DD9vwcy3sS0cNBxfQ7Amn5wdOI1RASwmshgYw&#10;9JuvnfCcvAeT3Ab3j1Qf7Ywmx+bjfobo9Bz+oPlDd5lO8/lsaC5IsNB+8mI2yy9i+ymGRUzfITWv&#10;gpVWSmPNgAlaSUV2i2R+UaB9CgOugQIAsTfAeqfahFDZwuRkPkbqtBT1oeLCFORLaSMRKWNQSLFw&#10;gXOnJ9HBFXVdPBi24miDCaLq4EnHaX2rauL3Bnq8gmmcoGs9rxMiObiAUjjpqZAvOQm8kwpohDmJ&#10;NAqS30seQ//MGxgt0OFjw4JZ0q4xmjh/YYpBUg5TOBgDhWMNvUo3ll3Q5mHsv/LuUSncr5Uf9Xuh&#10;9JAb/Cj5WTqaqHOAI4KAeKx1vYcRa71c6vgRQhXrNGCAOUee4SkouSCFQQ/SD18Sp+tw6vjpdP0/&#10;AAAA//8DAFBLAwQKAAAAAAAAACEAz4wUJNhMAADYTAAAFAAAAGRycy9tZWRpYS9pbWFnZTEuanBn&#10;/9j/4AAQSkZJRgABAQECWAJYAAD/4gxYSUNDX1BST0ZJTEUAAQEAAAxITGlubwIQAABtbnRyUkdC&#10;IFhZWiAHzgACAAkABgAxAABhY3NwTVNGVAAAAABJRUMgc1JHQgAAAAAAAAAAAAAAAAAA9tYAAQAA&#10;AADTLUhQICAAAAAAAAAAAAAAAAAAAAAAAAAAAAAAAAAAAAAAAAAAAAAAAAAAAAAAAAAAAAAAABFj&#10;cHJ0AAABUAAAADNkZXNjAAABhAAAAGx3dHB0AAAB8AAAABRia3B0AAACBAAAABRyWFlaAAACGAAA&#10;ABRnWFlaAAACLAAAABRiWFlaAAACQAAAABRkbW5kAAACVAAAAHBkbWRkAAACxAAAAIh2dWVkAAAD&#10;TAAAAIZ2aWV3AAAD1AAAACRsdW1pAAAD+AAAABRtZWFzAAAEDAAAACR0ZWNoAAAEMAAAAAxyVFJD&#10;AAAEPAAACAxnVFJDAAAEPAAACAxiVFJDAAAEPAAACAx0ZXh0AAAAAENvcHlyaWdodCAoYykgMTk5&#10;OCBIZXdsZXR0LVBhY2thcmQgQ29tcGFueQAAZGVzYwAAAAAAAAASc1JHQiBJRUM2MTk2Ni0yLjEA&#10;AAAAAAAAAAAAABJzUkdCIElFQzYxOTY2LTIuMQAAAAAAAAAAAAAAAAAAAAAAAAAAAAAAAAAAAAAA&#10;AAAAAAAAAAAAAAAAAAAAAAAAAAAAWFlaIAAAAAAAAPNRAAEAAAABFsxYWVogAAAAAAAAAAAAAAAA&#10;AAAAAFhZWiAAAAAAAABvogAAOPUAAAOQWFlaIAAAAAAAAGKZAAC3hQAAGNpYWVogAAAAAAAAJKAA&#10;AA+EAAC2z2Rlc2MAAAAAAAAAFklFQyBodHRwOi8vd3d3LmllYy5jaAAAAAAAAAAAAAAAFklFQyBo&#10;dHRwOi8vd3d3LmllYy5jaAAAAAAAAAAAAAAAAAAAAAAAAAAAAAAAAAAAAAAAAAAAAAAAAAAAAAAA&#10;AAAAAABkZXNjAAAAAAAAAC5JRUMgNjE5NjYtMi4xIERlZmF1bHQgUkdCIGNvbG91ciBzcGFjZSAt&#10;IHNSR0IAAAAAAAAAAAAAAC5JRUMgNjE5NjYtMi4xIERlZmF1bHQgUkdCIGNvbG91ciBzcGFjZSAt&#10;IHNSR0IAAAAAAAAAAAAAAAAAAAAAAAAAAAAAZGVzYwAAAAAAAAAsUmVmZXJlbmNlIFZpZXdpbmcg&#10;Q29uZGl0aW9uIGluIElFQzYxOTY2LTIuMQAAAAAAAAAAAAAALFJlZmVyZW5jZSBWaWV3aW5nIENv&#10;bmRpdGlvbiBpbiBJRUM2MTk2Ni0yLjEAAAAAAAAAAAAAAAAAAAAAAAAAAAAAAAAAAHZpZXcAAAAA&#10;ABOk/gAUXy4AEM8UAAPtzAAEEwsAA1yeAAAAAVhZWiAAAAAAAEwJVgBQAAAAVx/nbWVhcwAAAAAA&#10;AAABAAAAAAAAAAAAAAAAAAAAAAAAAo8AAAACc2lnIAAAAABDUlQg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//2wBDAAEBAQEB&#10;AQEBAQEBAQEBAQEBAQEBAQEBAQEBAQEBAQEBAQEBAQICAQECAQEBAgICAgICAgICAQICAgICAgIC&#10;AgL/2wBDAQEBAQEBAQEBAQECAQEBAgICAgICAgICAgICAgICAgICAgICAgICAgICAgICAgICAgIC&#10;AgICAgICAgICAgICAgL/wAARCACMAGkDAREAAhEBAxEB/8QAHwAAAQQCAwEBAAAAAAAAAAAACQYH&#10;CAoABQIECwED/8QARRAAAQQBAwMBBAUKAggHAQAAAgEDBAUGBxESAAgTIQkUIjEVIzZ2tQoWMkFR&#10;VnKUstZhcRcYJTNCV4GVJFJYgpGXorP/xAAcAQABBAMBAAAAAAAAAAAAAAAAAwQFBgIHCAH/xABH&#10;EQABAwMDAQYCBwUDCgcBAAABAgMRAAQhBRIxQQYTIlFhcYGRBxQjMqGx8BVSwdHTFkLhM1RVYnJ0&#10;hJPS8SQ0U1ZkkpSy/9oADAMBAAIRAxEAPwC9hi9fkNpjWPWMzOclclz6KmmSnBh4U2jkmVWRX5Di&#10;NhhvEOTzhlsKIKcthQUREQorffQFx++2Tfy2Gf2b0UVn0Bcfvtk38thn9m9FFZ9AXH77ZN/LYZ/Z&#10;vRRWfQFx++2Tfy2Gf2b0UVn0Bcfvtk38thn9m9FFcCpbQd+Wc5GPHjy5MYWPHmvEOW+Hem5eib/N&#10;fROiiuSUVuSbjm+Sqn7Uj4WqL/kqYb69FFffoC4/fbJv5bDP7N6KKz6AuP32yb+Wwz+zeiis+gLj&#10;99sm/lsM/s3oorPoC4/fbJv5bDP7N6KKz6BuEUVXNcmVOQbosbDNlTkiKi7YcnoqfsVF/YvRRUFf&#10;9Jmr/wDzSyD/ALBpr/YHRRU6sG+xmJ/dnH/weF0UUquiis6KKQmpOpuAaP4fZ5/qdllLhOG0zlez&#10;ZZDfy0h18Z+2sYtTWR1c4qTkmRZzYjDLYCTjjj4iAqq9eFQSJJgfzwKKCFr/AO347btDs6yDA3aS&#10;8yK3rqO9vsaCuRjwZY3W2UquYivPg+aY7xk1VgzIOTx8ayGXxbMBMFYOag02pSSkqjgjj2PlmlUM&#10;OuI7xICUSBJnrH6/OhJZb+VDz23o0WxxKwoBltOq9X44xVSOZuzX34D0PI31VGIZRPdWjBTF5NnX&#10;VI/I20LU6qomEMEkCTjp1IM9P1NZ/VSndvcgAgTHE+f45/Ko1ue3bg6sahQIzWol5pRUQYVlPatn&#10;aL89EKcww5MZqn6u3uXCtLF+c48zHlzCViuWQUllp11wWxwVqpXhSVNiRwBHHrgSAZ5xEZoNmEpO&#10;Q4rHKiJHn+Qj4TGTPPtI9toOkmV43imourdDqRpFntdbpByPKZ0Bb3Bc0PJ3ONlfTKl/zQ8Ncr3n&#10;EP3yMB+QUkK83GJFbVb1VtTgCl7k5EGNwgwCeTxiZOes1iLZW1woRtUmDGYiJMdJnoPhJo5Gg/td&#10;+yTXSbCxun1ex+Fmsh8IJUQnLnMSJrjSvM+5T40ZRRh1tFRsnkaE3mnY7RvG2hHIIu7Z0w26FfqP&#10;1/CkyhxIlbZSAJJ6fz/CiW1VtX3cFiyq5TcyFIQlafa5bKoGTbgEJihA4LgkhCSISKmyonTisAQR&#10;I4NbHor2s6KK4l8k/iD+seiihg9FFEWwb7GYn92cf/B4XRRSq6KKhZ3id9eifZji30vqRbtuZDYQ&#10;Vl4/jDRutP2KFPbq2XpUpmM8sGGU8yaAkadNx4EZAFMx3TcdbajerbPFepSpZhAk/r8KpUe3d9r+&#10;93H4TA0m0g1BhPYrKs6SZlWNYxLmzsakx6hxqxgyBvnY8dJtkN+LTyGjJvNNRkRtYpgYFEXF137z&#10;bbRJbByRIGADzHGc9OBOacsNLRuW6naYO2Yxz6+nI/xqqDYZ5eZXkLsm3yC6mXExx0bOym2Mh95H&#10;XZKmMcXHTMvenD3QS3EfjDZRT06TTbEjIhPvJjnp5GetZ97wlJACJIjAzzmOIGfnmmlk58smztYh&#10;lMWsqDMI8ORJNZ3u6z2obm78cEVyYJeqogqKep+uyiTxqzBQJAxIkjj/AAM9T5Vip0FahugKjpge&#10;Q+Y+MZrhH1ScbmzY70YIcGtmHGaai7e8zWWiVp5r3ttFcIzaaDzGRIKk39Wm6qg+rsUrCZQFZwOY&#10;H8jx5nrxWAejAcKfU8fL4cetLGJkFvbw3JMGxsCaUnH3o0RRMFhm0TyxkFl8CcIQRBLl6Iqrx3NC&#10;6QFjbBagpsbhHPJ5iJnwj0/GlVPOncUrKYwCeM49p8ufhilRj+pmT4eK2ONZHaY3JF5uM3bU1rNh&#10;TGxlMtG6z71HMebaTAfPZD+FU22U/UUXLRHeJlO0xzMHznw4mMY8xSgfhtSVKnIwckEAzk+eefxm&#10;je+zt/KIO9HsouqLGMxyYu4jRRp5hi6wjUSfZTL5qAbnlkycSzVx5Xqm4ZYVUBXwlxnQH68CRB8W&#10;bblyxtLf2iOqT5A8iMieeDHEVgGmVjbhCjmQIyehHHvxn0q/J7Lf2p+k/tPdLcgzPCsZs9Pswwyy&#10;SDleC2tkzdrHiSCIK69qLqNFYGxq3zbdFeTLTjLgcCExUXCk7e5TcBcJ2qQYI/EU1daU0QDkKyD5&#10;0UvpzSdcS+SfxB/WPRRQweiiiLYN9jMT+7OP/g8LoopUEiqKoiqKqmyKm26b+m6ckVOX7N0236KK&#10;8wX27/d5f5Z3T5hofX5TMtJWkOdXcHIruqmvBV5DbDkhWka0roouqlakEBiC40ogQTFfAxVGWi6r&#10;7yl3b7gT/km9yZzlQkewESAennUgwA02lYyXTIB5A9ff8YGKruT7mwyO0ySzF5ubJHewJl59YajX&#10;RZCi+/DU3RF40jOqZttiZ8xJePqSo7YtwlDaEiCnyHE8k+cxHTzpFTu4uqkqJPU5wYAGBgj40l8i&#10;nlFwqUzDJH7HKJQJAaio4BwYUQyeAxaAPLJedNsxQyVBXmioiqHwPrdoeIrOEjMniOcDHz4n1pL7&#10;iUqCYC8RE+x46+kY5mmhqYXB+NDNH6+RIeEJD6TAko8jXNxx022CXmKmXAUQkQeClyQl2R2YKFAF&#10;Jj/t/j8IEngESJBM9Ykgef4fKOldiLUSYFuzGtY74tyJKi3IdHwEjr8Nz3fzvGhDxR9xtERdxISX&#10;1Q+S9YLEIIQoAp/HjPMxz09K97uZJ8YPp/P9H0r8MibtKGwgMwzlNtNxwFg2kej+YnlMnvVHEVtC&#10;IjFwfVRROKkhckQCELkgmVc8YxHHl7+teLCwEyDtHv5zmKW9XmM2+rW4FxNJ6dGno5GBtsYrKLJM&#10;YvhLYEFhCfVoiL6tG0UuRERdJOMJHiT4kiE+s+vEz8oEVkCEpCuFqmSfPp8P10Nb1luU1BmsGMgp&#10;9e2otuNqchkQYPaGiIK7l5SfNvddwPxoe/BV3braTv2hPiKiDgccQPY+celepJKVHduwCORz5x+s&#10;Uaf2MftQb72c/c1Gzu3on8hw/OsSewK9w6xvLKgqQrrCwr5KZKKVtZNQpcKfDddAEjOGYvm02ofr&#10;YEuWjqXUo8Ch4/UcD3IjjypchD7cElKk/dMc+mSB6TjNep327a8Yd3J6RYjq/gz8d2kymCj/AII9&#10;nAuAgTA288NLOscJia3wNl1p0OKuMSWzNto1JoJhtxLqAtCgpJ8jP6/OmSklKikiCPPFPYXyT+IP&#10;6x6zrGhg9FFEWwb7GYn92cf/AAeF0UUynePq5b6Cdq3cDrPQNq5eaZ6UZlmNSiMe88bCmqH5MR1W&#10;VjPCSA8gmqm062Pj5uNmAkK4OK2IWr90H59Pxr0CVJHmR+deNj3Eaq5JqfqPnep2VT5VllWV5bZZ&#10;TfXchzzvzp97be/2JlKBE5CjVgpKPDYty4b8yVI60G9tII2lUn0KiSRA9+fUDBFPbhISpIAJAAEA&#10;5AGcx6fjn0pi5tTPhQltq2eUSOc5hiaDXBPCM8kaYJvyqoFEeTfmB7AqOCqpy6ftKSANzZU4B6kn&#10;4/LFN+7MK6x1IGDkfAxPXzIpAXt5YSJrjDKtCFRHg19U6qlFQY0p58HXG2xRBJFdeNRPipAKbiqo&#10;O3SjZAAWsf5UlSgfYYzxj09816UknwzKY4PJn4HnB8/anDHGJY1sa1i+7vOPT1qiZbab8shivBYT&#10;k11XGEFs02JzfZCRHBM1T0XpJVwmFHbG4DGMTmJA6efUjiKU7pwQkKJUenUx7Hr0Hw9aenTfQvI9&#10;VMli0NNV29lCZbF6xsK+K1IlMNvB4ZRTfGmwQgNTI0/R4n5DXbZeoG+1ZmzSXFOAKT0nr78nr0ir&#10;Dpmi3F2SjYoTAOD+HI9gPhTqawdomsenFdEg5HhUrJKiT72GOT4D7wvKw05FeWbGdjsH548kHW1T&#10;kRKihuiKKjyjrfXrRZUW3kp/2j4QCeAQZ+YE+dS9x2YvGo7y3WUkYgZOIBz7Z/URAssCzDFLB6Je&#10;UE/Gkf4PA9JjuxURRaRAaWU+wrZkhIiHwRUMx2UhLfaetdVt30Du30vLnoeI49Y9DxVevtEu7dSn&#10;HbdbKYkYxxzx+Rr9JhyalG37GwjyXH4v0cMaOptkQyW12cVx4QJJDcT4BcERRUBBTcEVenilB1wF&#10;KNwBB3YxEQOeTzn41EhGyUKJBzPOeePT0z5Diub9X4DiQwlK3Dgq2yMrlxeZWzZbcjm0bbxEaIYh&#10;yEC4eV1A5ct+knVp8RUgELkwOpEYHr5SDxOKy2LGRPhxPmPXjj54r0CfyQzu8g32imtnavnOf0sW&#10;+xPMaLI9L8Mt7lmPfXDc+qsIefyMfrJh+SRGbeqcedfZYIkB5558W0R10uk7FQaeftyqAo70A8+L&#10;nPB/RjqfLpO5tp0DPCj+KSfeT+VXQy+SfxB/WPUpTKhg9FFEWwb7GYn92cf/AAeF0UUCX8ov7loe&#10;j/YTnumtHqNGxzOtWEpsfl4tTWseLndhgVpYvt2tnCiG05zxd6RVP11ijgtC+xPcBqQhtGy9Gao+&#10;21blClwtwgBMwSJ+Bj1BpxbIKnQdshMmegI/jwa8su5tWWwtYcx+QMKW6Kk5Yx22TiOuOE1GcQ2H&#10;S5QFdbUXE25AgjxT9FFxYSo90sASBnbnAz1jxHE9KclUKWhZ+9GY4556xjy+daalqJ81oqmXFbtY&#10;75DHaWrktx0cHyKbTjKioofjF0OBL8IIKKqKSGnTl99lKe83FsI5mQI88+flj869ZYcdUlAHeKUS&#10;McnyED59alzo52S6oasOk5iuJ/TDbDLyT2rK6rYCVfBAdjuuOvkgyCPysuGDSEhA7uKI4aJ1S9R7&#10;baVp5CXHVLIykJzJ+GIxHt86v+j9gNY1dIWwwlAiFFQgj0IPODOMjzBovHat7F/VfUGzhUOZXFfi&#10;8R2SwpkcBZyVtUvjcupwOHKHyMNEbbTICJG7McEDcDjyWj6l9JiFNLTZN7Sok5I5jGf+0Vs3SPob&#10;KHkO6k9KQB90dBzzOensDVpLtl9kZ2g9ttdVT8ex2+yu6htMu2ErL7srKHaWSCQu2UmkZRiM0Wyk&#10;rYICiKEqkpl8aUq87QX+oMrLrsd50HlHE4gfnkzmrpb9ntK026DbFmPs+FHdyMgjBk9M4GBFPZq/&#10;2v6Q5G1FekUFO81ACQcCOsIG1gK4ycZYsEANFbiJGU20a34cVVNlVeXVQvL161QSxelJVMieSPn5&#10;c44q+abaW983FzYhLjcAKIBTt9SAIOZ9fwoO/dx2C6c6p4fMxtKpiKcWM45SWcVhtuyqyBtUcYgG&#10;jWzTTvjjeRDQhUhU04ubEmOjdrL/AEu7S+0+qVGFp5SRI5Hp58x1pn2i7I6dqto4wtlKQkHaeFJw&#10;QOOh8qpqd6nbVkXbXl9dROxnZFLZBIOLaTK5WppSoDqQnoz7iqouAjTQqPHZv65V2VN+uoOx3aZH&#10;aKzUonZcNRKQeQRI6SJPM5xFckdtOyrnZ28Cdp+ruyUq8iDkRnkSPLmmToMgfyenjxXhaa/NwGmI&#10;sh/wrPnuK9zKN6ALhqDqgMcEUuLe6luSoQ3B1B2qESpYPTiT55ieucdBVGBClGEgDz88R8D6/Opv&#10;+zizi+0g78O2ifX2k6LDHX3Si1mBXWLlW9IqJmWVQT6tybDfaMIj/l8UofO0BNI42bogTi9MXjsD&#10;T6UnBCT7bgJ/h8eho+8VIIAlKjmPLBMjoZ969l9f0f8A3p//AETqcqNoYXRRRFsG+xmJ/dnH/wAH&#10;hdFFUP8A8rUlZBB7odD32qptIE3QNYUSwlvrtYxYma3cmyhMtqv1TMeVLYc5j6q68SqnwbrWtVSH&#10;NQt2VK2gN7gcY8RE+mQB8vWpKxw08vyUB68SBGPUzPSKpJ5lkspxx6qkVQxpIu78JcTyWDTomBuc&#10;J75iSxOQhxNA5Ki7c/UVSWZaI2kEpH+r1+HIJHPnFYOOISVDYTJxM49M8if1mi++yH7X8N1azt+x&#10;zDF4uSRaiGxIbWcry18SS+6hmDAooq7wEgFVBVREJUJ1d+PWqPpR1x+wsWrO1e7pb0qVCsmJEHmO&#10;p8jHxrbH0Y6PbX1+u4uWQ6loCAeBMGcfhPHFXFdNu3nSXDY8YcPxOvxOeYMuPzccIqiZLMXC9H3m&#10;hL3ktyJUU99kNBEuO23Nzup3brv2jpcAxkz5SMHg4mOfea6j0+ytrYAIaDYcAkpAyfWpp4fj0HFm&#10;mkqa+V71NNhqRJfcfm2M11vmrQPzHSUvdwIi4APBoVVVQUVV3XBecI2iSMgJ/j1gcZOfjVnbaQWn&#10;NxCEoBJJMADEnPXz5Mfg9LDd0kD3c4at8m/q0kczEkTkhckFVEU3T1Rfmmyr+3qSKbxDYStrbPE5&#10;464wPP5VBLVppuS6m5CiDB2RIJjgmCfcfCm6v8VyB0TktkCcx2RHEcJVUxXdFBF4CO3Hiu36tkVO&#10;S9Qz1ndAbynB9gT6dOQfLPmKnLfUrAw22uCiTiCPnkkyMioxZrUyoZS3p8cXmhb4EQgReMtkTfkS&#10;eoqip+xd/T59Ri7O6RLndEAwI4jjAHqeZ69KZ3N+wuT3gSeswJzx7VXl9sBpDjOYaPDkr1eJv4nf&#10;e8SJLMcSmQYk1B8ikn/DDV1oPKqoXjQ1c229U2t9GGqOafq6bd1cG6ATmTnpOR+WTmtMfSjpiL7S&#10;FXTQ7z6urdjkTzGOn4z1qqI9Nq6CcTdG7VTHAsHmojjUAYj0h1p3xAybzO/lRBUVRVJD2+BfTrqd&#10;KwtoKWvaREp5IBgGckDzzjr6VyivwLKYBMmJMdZzge3tzU6PZv6OXvcT35dquC0EduS/f64aXVVi&#10;UolOKVDV5nXXuWTHmS4o0yNVWzAabRPrOXw7bpyZPENJaQDsLi0gDqZIAEeZ68gD2NeuEGXD4oCu&#10;sdT748sfmDXsp7Kg+vr9Zv8ArX0V3cfn/gqdTVR9DD6KKItg32MxP7s4/wDg8LooqqX+VU9nOQ6q&#10;aSaL90WFVU+ytdI3sgwDMxivuPthh2VOs21ZIcqyTigM3MaYpyWtnhWSAkht/owOsJ7py3ujHdCU&#10;LMTEkFB9p3A+/wAQ9s1gFaCcqgpnjcJHX0J9DXnOZs3MmLGhIUhlYtnJhk1LPdoFNsXHkaIW+ZNk&#10;2A7ci25L+gi7Kr62UstIJc8A4I4I59z0gzHlxNZP7ZJgSOkmRGP5/rFWW/Yxu49pboRrfrpncpuD&#10;R01gzVFPdjuGMKuxqsiSnIsQA9ZEh5ySAq0CI4bxoK7uGqpoT6TWntQ1qwsWG+9dDYJCeCpalBM8&#10;iBE1vX6OLm30vSLnUnVCNxGR0SBxxJJPSSTAoldX3694ORUK5XoP2LZNlGJy3FWmyvM7STFcSvbc&#10;2G4fxaBCGS8ybHA2o7Rpuj3wvkoFtXLPsRpyXE/XdZbtlpImEFYHmJJzEkTGI8s1c3e2evLRv0/R&#10;XLhoZTKwk8/u/DgkfhUg9APa5XN5fM4Tr92x5/o7nFVCblTmCrrKbUXbbD3CWVFLsK+OovBHRHRb&#10;cMzXxqHNVUVWSuey1pabXLHUmdRSZPhISqYnapJJP8PapnSe2T9425ba1pdxpb5EBRG5seoUMEf6&#10;vlPlRmsZ7hdO840/Zy+BW3bsAq6TYNQHscuKu8VmJwBxCqX2hfJ4pBoAooohK96Eopy6iLly37vu&#10;n7c70cBJwT7yM/8Ab2lLfS7j6wLq01DawuDK/EYJ8ik7cAcfuzgzQZ+8P2l3cM/XO4P206aQ8Hmn&#10;NCK9mmftsC7EruJi0zDrJkhUG1Mmw8+4vJFb3/ScPYZmxstMWWjfq+zgQ01lfH94wePQjoOKi9RV&#10;qSHHW9EaVc3Kidzz0BIMkmEiBGcA+s8UJCsu39Urk/8AWq9qLYVmTyprqzNPsBtGpAVqySmjLjMv&#10;S5NbHgOgTD3I0r30jmgbrurILYrnT7JDO+x7MqUNpUFryogR4uVEcjE4nrVQab1G6uC1rPa5pLm4&#10;J2IUlKUnomQAmcEc+/FSaou2OypMdsITGu+T9w2keVQXI8SrzqLFsbeuiTI5tIEK5SQbsmuJFMHI&#10;z6OCJF5A8J80Kh6kq1W6i4YtE6de2pGUEp3AGRI4xzuGcxnETJ0+705ZYevVX2m3YwFncBiPvckH&#10;ykjiqdeq2HuYNqrmFFWw/A7U5VdULDaKhILcOW42yRAAr7ybQE0Krurhknqqp8K9LaU8m802yuXf&#10;D3rSVGYHIzM4AnOenyrmTV2VWuq31u0kju3VpSBn+8YEZPHl161ZJ/JYO26Zqj7R6mz2ZVvWdD25&#10;YNlue39ny8USuym5i/mvhseQ2DXFycUm3lPg0SCf/hieH0ZRCUkXF/akJlCQV/BIgKE9NxAHqJpg&#10;+gssFC8OFUHGRGSPSIzPnXppqmwon7FBP/0PU1UfQwuiiiLYN9jMT+7OP/g8LoorT6raX4brPp7l&#10;WmOf1LN1ieYVMmotoTyJujT4KjcmOa/7qUy7wcbL9RNoiooqqKi+w3cNLZdTvbcEEH8/ccj1rw+h&#10;g9D5V5E/tIezLUft27tu4jSQsMyV+PpdksmVKlsUbzkIMHkvLLoMoakRoyNhU2FW604w4Sgjvqib&#10;KBoNetrhFkPqt48lKwvuwpRgqVykciZTBwIzU0za3OoNKctmFPFtJUvYJ2hOFEwJjqT60ez2M+KU&#10;1r2XTXJNKzZ1kDVjKX1iTYjMpl14IFDMZ99iutkDktl134hVFQTa39fTrT3b55Ft2hWtZgrabAPH&#10;7wIHpiZHrOK292EYcuNHZZA8HfLJ+GwnP49DSs16ldz+tFZrpXad6ut6HycKoIzWhOGXDTGNuas3&#10;TEhs70omT3G9fUVLdUMwYbUgElT5cgSR6FEbD3g7NNac833179tcqBUkEgISAr7kmBvKZ27iEBUS&#10;oyYvPaW87QWhtbTQrQ/s5J7t9TKCt5MowspHj7reRuLYUsJSrwyRW87Ve3/UeL2yYpfa15fk933C&#10;2WUZDbX2I+SjuoGMaYE7XriU261Apa6JXRcsBr6TdkRwSxYeZdjtyAjyFUhd9tjozJnR2FoAUShK&#10;lJWruhhIdLf2Yd5JU2doESCZqR7Ds9qLm5ea7RNJ/ZYZSA84FJWLjO4MJVDjjJG2e9Qk7gSgxijc&#10;dqmTWEzRSa1ewI8i0YqnYTU9xhGjdYBRJhwRQEMebYgpoSfNUVURU9NPuXtypd020nelScScpM8j&#10;zIyD6VsZvTw4qyLZ7ruHVApGA4mFAAz064ioV412+WOo2oF7l1xR0uVuRcrk3JUOUOTApcoqmSEI&#10;WNSHoMgC+hQkMuE/GE2xlE4IvE4yRgUvol86h9kpKVFASfEclYOdwOD6DHzpe+05lzT7+1dLlq/d&#10;oW13rUBbQUIK0YkKiRMGBnnmG8n2eVbg/eHqJ3PY7oHdNLnCZukDSjKpuLT9GcMutQoAQcssKqqY&#10;x/z5LjLhKZwa2aQMQeWzJELQAu3b3tjcC0YZcZcaDPfLQAhI8T4CXF96lIcWMSltxRQ2SSmcAafb&#10;+i3TyCh/XU3DP2KVlCVpdUlhW5tGxaihpZMd44gBawOESSqSnbv2rTdHcTs8cl3H+zBcmWtZQNMq&#10;xAx332Qby1dQrjpl9FNK8oNNbqjSNoIqo7bag1zUV3T5fSg71lIVjy69BJH3uhOQKvp0ltrTW2W2&#10;YbYJ2n7wAMx5kRMDJ+dCvyT2SFtq/wB/OdZ1E+iaHRWXjsXOpc1WIdsB5jbTAasqVa+UCJVvSrmv&#10;WS0W7grwNxB2VQW9MdsVWnZCzsFLKrxsrSn7w+yAlP3YJOdkSAACZrWOk9jGtU7Z3N6tCTZ7W1LS&#10;QklThUdw8Ux4UzuAOTVvv2SPbfp1pTR606p4vj8aLkepV7h2M3eQIjZS7OJpzjLVY0zIMGg8sv36&#10;Y+5KkKKOynEaV5SVgF62R9Gy1PaRdOr8RauFtNqJJhrah0IE8JSp1UDNUL6bdPttO7YNItE92i7s&#10;rd9SYj7RRcQSfUpbT+PrRiS+SfxB/WPWxq0/QweiiiLYN9jMT+7OP/g8LoopVdFFB99qH246T5/F&#10;xHNMnwamsZ+VSImnmU25QfE/aRIPvljhTFzMjIJSW4k6wvAio8pCi2hNqigqD1qP6VGlNs6PfNAo&#10;Lbj6VKExPc725j1QQDz0FdBfQEza3V92stLkNulVk0tttaUqKim4CFkAzwHATAwBJoZ3b1256c9s&#10;VBlOmOmcVYuJWOoWT5nGrXTFxytczFitlfRyoIp4Wo7THBoV3RG+K7oioiaX7QXV7rFrZXt0su3L&#10;aQ0pUEH7PI3eZ2nJGTzzJq/2+kWnZ/Wb3TLRnu2FEPIHAHek7wjrt3gwOkETAqQKaWU1m6MtaaDL&#10;F0vGvvbQm2La8S8wEvp/wCijtsqJ8126jNO1B9KktXLim2mwPEkmR6Y/w/jV3TorwKbq0QVOuDxI&#10;Kon1k4BHPrNOJYaW42WEyK+FCZroj/11mzEZFo7VPEAhEf8AEA8mUVB3FE9UFE3QU2WavdVH1NVv&#10;aoLbLohSzhRKZOMk9effFO2rS8+tNm9UCpAMIB3BI6gngccCkDp/cwKmBfQYBspHGZJYZbbbUxRI&#10;zLbKgKN+ito4CoqL6bbrvsnUI0kJR3aITAmY6nqTP5/yq4aNZi+DiymA2oAZEQJn4+3kMUj9KMoj&#10;1+oL+JumMU7KRKkxIkhDZbksvqTjwxSUvV8HiUkAS34luiem/SCVqafS6EwNwSSOsnnHrzPXgVjq&#10;DCu9eZWCS0CoKGSUpHPGQB7nzqY1zFkBDfcnMuvqDQCCOGKuK2z9YCgjvFXQUfRVIvXl/hstqcvL&#10;xTSQ6qQRAnBjp+jVZtrXTnXB3cZkq5Ik4hWSAQcwBgVEnNb9hUmutV/uBPNJ5UeAQJvZFQGkHdVQ&#10;lHdNkVdkLfZV36gHgtRIcMtnp/H0p/qLbTNi4lDoUEJIx1MSPh6xTJ6f2GPxssnWlgycuyD6Pji2&#10;06MdmNRsNzLe2nz5ZH9RDAozK/EHxkSC0Su/Cs3cG0t7BhTslSfElAAJVuAT18QAiZAjPJiqT2E2&#10;PXevXC3ktN720Jk5KkgmEJA8UlWM+4jiw52fYszi3b/g4tQjrlyILXMThOAjbjDeUWsuzgNmKInx&#10;DVOQEXf19PXrojsFp40/stpaNmxd0kvqHq8d4HwRsHwrln6TtZVrfbbW7jeHG7VYtkEfu247sx7r&#10;C1YxmpNF8k/iD+serjVBoYPRRRFsG+xmJ/dnH/weF0UUquiimj1zwFdSdMMnxqOyy7arFbtqDzgj&#10;gDf0rwWdUi7ovBDkxhaUkTdBkKqeqdQXaXSU63ot9p5TLjiCps9Q6jxNke6hB9CRVm7H9oHuy/aP&#10;TNZbWUt27gS8AY3ML8LyTHIKCTHmB5VXlm22QtZNdW9vChwa11G6/kJuRrONf1Drr06tsK81UVIY&#10;E4eEhkvE8MUU2Ek65ntNz9hcWrjYTcoK1EZG4pIQ54T91SThQ8xmus+1t3ajVtJ1Kz8SXUobUSUl&#10;JS6nvWFBY+8lQCiCf3vhUitPpLN4w2rp7ojbfECcJsG0RweJogejuwr6oq7Kqp803TqsqW204UgC&#10;CYV1M+hxGT1+fNXLTNW75obRlIORyqBEGc/x56xTt5f5IGA5JYxyH3qDVS0iDFb5vLNRpSV1iP8A&#10;J15G0cIE9VUhEURV47vXiwu38SoQCABxKpGBPrk9emKSbedc1JphpCyp4FRJPCNpHPuR5dfWoS6Q&#10;66aSwSv4dvS3IwqKT7mwFpVzI705XA3N6PIgeUkle8OOOeN8GjJC3Rsx32dWliUuBd0wm5DqMgKK&#10;QCek9CP/AK8VPXD91a2f1eyfXpSwoELCEubkpA3bkmTmPOeTI6tzlucOXWsmPrhmn1yzV1s+ttKj&#10;I5e9Q3F4TQWTKkwZcdHH4hsI4oGZCb6iqNtE38atXbNtlS3i93CQQoNlO7wzOFcT5c+sVIIN3qTa&#10;UKUl+UlPeE7VSUwpQHRskxB/wolORZCN+EeZWrAahOxwDgioiuI4TaIBMkf1ZbK6iqiqKqqbp6Ki&#10;+3GrpvgHWVpQ0lJSURCpnBIORPHv7VXNI0j9mB5i67124ClGYkAAHIUB4gfCQDBA65xCbWWQxDdm&#10;Rx8Y893FQOCEhoihvxX5IvruqfLfj/nCou1PrSkeePLnp5kZnpUHrl4QHGpPhGD0xz1AnpwffNaf&#10;tp00yPWN1vF6etlvxbXPYRyrVmmfej1EKrWIFrPn2pRVZGKxAdMhFx1VR1xsQBXDRVu9v2a1btHq&#10;Wn29tbOiyfQhDr+0hptreS6sLI27gBt2gkkwIrXrHafSOzXZzUtTe1RlvVWX3lsWoUkuuuqQlDYL&#10;QO8A8lRASEgkmObNdZXRaitgVUBvwwayFFr4TKfJqJCYbjRm09P+FloE/wCnXVjTSGGm2Wk7W2kp&#10;SkeSUgAD4AAVye64t51x5xW5x1RUo+alEkn4kk13C+SfxB/WPSlYUMHoooi2DfYzE/uzj/4PC6KK&#10;VXRRWdFFC371O092wqck1Y03iRnJUMlyLLMYV5+GjkQGzayO7pEYYMJExa03nnopo2rvu5K08JKj&#10;a6u7SdhEvai/2h018ML7txT7BSYcO2VKbI4WogEgiCRM5itpdne3oZ0Rvs1qlqq5h1n6tchQ3NBK&#10;gEocSoeJtAJSgpMpSYiM0PjRzIocJpiITy8EbBkReNTPYU+EeSruaIq/P9WyJ+rrnLtCl5q4U63O&#10;1UnGB8fT09a392X1Jb100yojcYBjrAA/LNObkmdu2EkqZHmkiNKJ+InhbRxxDEiUUJEQ1VOPy+Wy&#10;Ii7qidQ7KH7sIddX3bDJIQk9SeVf4kA/Ktpu39rpCu8Yty46oQtwD7p2khJOYjMedNY07imLT35u&#10;QZ9ieN2UpqU0xBsb2uqnZvFSMI+1hKaMj24ihL6IhbDuu3WwtLbkD7Fa0gATAPHMCePTk/Kolsav&#10;qq33WmlBLmQSFYkwJKZERg9Oh5pF3+r2gbtq3Glav4RDyRqOLMmOWSxBBp3mZGz7w4+rRuoqIn+9&#10;XZfRF23Xov7R96dlqoo9vF1GR0HXApy/pOtaQkXKVFQQAPDlJwNpjrMx0n0pR4fqtUWTU9vGsuqc&#10;gbqnGWbBuvtINmkdZBEsTynEdNAVyMHonwp68k9U6o+pWX1Xc6yhTbiBJBmFCYMz5Hg5+BrCw1m9&#10;DwGothTLh2hQBBCjB+ET6deRTG6uZU67YyiecQ+TTkh14S2EQQkVRQN/gQW0VPn6r6/r6dacyl1C&#10;CPvBQHzzI9+DP8qonbi7Qy4Us+FuCCZzPXI9eePwqxf2SYgeFdrGi9U/H93mTcQj5NORf03JeXSp&#10;OSm65su3JW7NlP8ABBRP1ddidmLU2WgaTbkQUMpUfdcrP/8AVcc6w/8AWdUv3xkLcV+Hh/hUqep6&#10;o2uJfJP4g/rHoooYPRRRFsG+xmJ/dnH/AMHhdFFKroorOiivwkx2Jcd+NKabfjyGXWH2XRQ23mHg&#10;Jt5pwV9CAmyIVRfmhdeGCCCJFFVa9VIkbSLXjUnT+HKIY2J5fZRqlX0EDcqpLwzaoeCr8QpDlA0q&#10;p8PNhfl1y72w0lu31LVbZolbTCyAAMpCgFpBjjaFpz1Amuh+xmqOxpV66DvebExEKKSUKPHmmesE&#10;/GuOR0MbUGiKrkZJe0Lb0gpqTcXtn6e2bkeEkCP9KNArjbW/xKglsvFFVdutcNPGzdRtaS+hqfCt&#10;O4EnqR1jp6810bprdvqKXrhwh0vbTt4AIGJjn86jkeg2meEOSJ2QYpbZezJbe99sZ0RjJLqW64vx&#10;yZcy9kE69IX5kaubbpugp6L1dbLtCw+UpdX3Cz4dqCAnMTAgfqOtbB0nXrOytEWj+jnvWSClaEFZ&#10;MdDtMxidpHHNbCn0r03ySvaixdOyh1rRKMh6/i0wP2bSuIYq7BiI4TYcOKJycUvh5frTpPUu0LVg&#10;kMsKU44JIO4wPXHPxJg9Kfan2pVqCXPqOkptQ6kJCltpRtG2DtHiPMySEzxxTnQKLGdPaBK3F8dq&#10;KMCVCcKugxYRvKBKYNOk0Iq8QpuS8uS+qpvuq9UN/ULm+ecLzqnluGJUSRAMjnAzmPwqkXwbZti4&#10;9HeJMwkAAHyA9ZMjyqL2o+UHNnFWDJRba6WVFjoijuLbLDr0yUKCibttsfEq/LfgHopoi2bSmvq9&#10;o9cOJ3IYEj/aOEj+fsa0X2kKtR1JFqyoqLp3LIzsQD4lGfu8hI8yauJ6BGDmhWizja7tnpPpyQfw&#10;rh9Nt6fq6690ZfeaPpTn79swfm0k1yrqbYa1LUGwIDb7yfk4oU7XUlTGuJfJP4g/rHoooYPRRRFs&#10;G+xmJ/dnH/weF0UUquiis6KKS+Z5hQ4HjVtlWSTPcqmpiuSHzEFekPkIr4YcGKC8pk95xEBlkPic&#10;MkRNk3VMVrShKlLMJHOCfwAJPsASegoJiqfeq3cVj/d/lee9wWmMCxxqFc6kZZj+PNXSC9KYPB7J&#10;cLf+nW2WgRpiVOx50nWW1dGO5KVGn5HiGQ5zh27eFh261dha0vMOt27igk/fQplBlB4URz7CM5Fd&#10;I/R/ph1rsXpTjcs3DC7lKDHiBDysEdQfL8a/XSHVuttbE6S+VyjymqeQLujnSUbNoHPVmYybiiM2&#10;reIV8ElpOLgioGiOoQprvUdP75ha7I70j7pSOM8Eg9JMzPpWw9F1Z2wu2LO/m3WxgmTtUEwZE8gp&#10;9ZnqDU86qFhmRRIrUuVDUCMjeacNk1UeKOG2CvGnMxRDXZCRV47fJV2jrLTbnvQla9iiY3AeXPWY&#10;9Bnr5VtxjWrRNuq5Ce+QEkJBMZ8yPfGZHoa/aZT4DiJvHTWUN+O275JAuxmQjj5DT4UFtU8KcTVE&#10;H5+v7PXqcvNEUUpO9SgU8qGcemTHSRTUdq7e5ADrKW3Bj7PpA9Yknkx7+lQY7mO4HDsJrpbUdpg7&#10;R90a6prIaJLsrGe46SMRocdpeUmV40XcUVEbQlMlQRVUjbHQHBcKddVst05KshMYjpAzjOSY6VRu&#10;1Xa1KrddoygPXbigkAHxT/qjzHU+8xUU8Bpr6zaezfMWRj3doqFEhNIjzNDTE2qhVMyHB+teUCcJ&#10;50URCcc2FeLYKimo6g2yg2dsYZg8kSsz94gETwI9s8xVb0TS3Wm3bu68V3dAbiTx12jAwAMdCc+Q&#10;o7Pstva0Yf3I6h5N2V5Bplk2n+f9vOIUNHGyufIivYxnNNSN19BAtoQqouQlkR3qgw2J1FcnIDwR&#10;ucdX+uOzFwwrsv2becvG1O3jDbaG0hQV9mykndIgGJiYCuUzkDkvtEh1ntFrjJt1JZbfcUHDG0hx&#10;5e0DqeIJ6HBg8no6sFRVcS+SfxB/WPRRQweiiiLYN9jMT+7OP/g8LoopVdFFam8vKnGqmfe3k+PW&#10;VNZGOVNmyj4NMMhsn6kVXHCMgBtsUU3HHAbbEjMRXxSghKlKMJSCSfIDJPwFHl61Wp9sdl/efqFW&#10;4RgWhuTVtIOqNve0ULTCK8cK9j6eVsFprNsnyCxeiK2dvIrrWHBAmHo5Vkm8bZhyHHm3nXI9Wt6N&#10;b211d6hZulFt3YYcSuSbhwkNoLKehPIJXCApS0pisbaxvtSvGmbN9G07+8StB290jK3A6DKSADtM&#10;CSQkAzNDE7RYsF7TJ+lZo28eiw8hyWJHpmlaUoIRLR6CquutNNhImE/CcNx5GmxdI1PgO6j1x/8A&#10;SHqTj/a2/dTdi5UkhsujCXFJSApQBKilsmQlMkBIAkxXa30ZaaLLs5Ys90bbcFOJQcqQlZkJUYG5&#10;e3KlQNxJwK32qWkTGQFGs/eZ1DkFLKcao8npZIw7asF8Wt+BOtE3KjkSIjsWSLkZ1E2JtF2NI/Sd&#10;QVbhJSolCgCQfEJT/dxGPfnmatOuaAzqTKXUoKH0FRBGCJj4gTnrEwRzSHq8u7uKiOkKqc0kyyKy&#10;vu7WQWF/kWF2BC2qtL9JUbWP2TLEpEVOSsvqyRfEHEVREtbWqWCcOMrSZyBtPSepChM49PMZqqfs&#10;zWkSi2u0lLc7ZBSoiIyMpx0IwYB5rt2TfdtdxiGdmmkuHA7yZekw0zTOZiCKqu7EGTEqY/BFIOP1&#10;o+u3zT06XPaG0WnwWxKsYUUgRGRIBODI8/ahGhasFLLt6GkqA3EAqMxHmOokgHbOTJpF43oyULKf&#10;pvJMgu8+y6QTwuZVkKRGhiR2hR6TX49TRGgi0NevFE8bSG88pCj8l/8AVAX2qO3AkqCGm+EIkJmd&#10;oKjySZJKjxUnp3Z+2buAVS+tRCVuKPQwYHMJ6kJHAg+dSrdq22acyGObXjhJujqIBcvH5B8wcV2L&#10;mPqibIieibp6LS7h4qeUVEbpiB6fwiI8wBirFdWaGG1EABIx5AjoIx1zH4xUBMB1h1O081PodVsE&#10;xlvLNSdLc/gV4OwagpEq17e5sWxg5PSZEzAcZK8KCtnPcYlPSG0iM0MNXX224rfLpjsXqH1/QrBN&#10;zcC1a0xKGN+4BRe3b7IJBSYJKVMEAKK0OkBKlGRyv250UManf7GS5+0+8uEgJJ2pyi6JVI8IlL4E&#10;+FTc4SIN3TtZ7qqDXCI/iFyH5v6n45Wx5Npj8txfJaV4KkR+2rCcXeV4ZYoEoRU+HvDD6ETUgSTc&#10;Fpct3DFu8hwOt3KEuNr47xCkhQMchQylaTBStKgRjGnhvQ47buiH7dSkLHkpB2nPUcEHghQI5qYh&#10;fJP4g/rHp1WVDB6KKItg32MxP7s4/wDg8LoorSakaqYXpTUMXGZWiQGp0hYVXFbbJ2XaT+CmMOIi&#10;qLbZqifE4+6yw0nxOvNiir0ApKtm4BUEwTkgRMDkxIwATnisHHEtJ3K444nn9daDfc9zGf8Af7rp&#10;c6baCyJGK6H6JONzcj1FlG4UHJdRo85yviMVow/W5brbGLZnERsga81OU1Hx3iPC1unEtWzP1lkP&#10;qvB3ibfdtJZQfCt1QnYl1ZTCIKlIBlJlQDdbm9agCUJahBMSe8WMgDqptEkngKUMyAagdlna13D0&#10;GrXcJ3DV+p35+4loTF/0bx4MS8zCLJtYVLBXI9RJFdV5PZ2rEl1q8t5seZHalsm4VP5GCFxoAWra&#10;3q+mXTdw0rQ+6/Y9up4uMlCgLx1KimSlLKyUMJkktr299CpEmrj2asnW7jTUG8AXrNwloIcBE26F&#10;pSf3kgLeMgBSf8nIqF/b0DlXOn1LSm4DLrRyDVC+udktNypTnJf0uUg3SVfmqmu/r1xpqynX3F3C&#10;1S86pas45J4z0n4ehruDT0tW7iGWRsbZ2pAyMBAHyxU6ix5i1hqyrDchmUP1iOB8XNB2FV9d0JE+&#10;Sp6+n+XTS3e7uCVQcCCc+fHqf8KtTexaCSMny9f5/l5Zpm5WnD9dPleCMStOqCE38SvcWkXxiqlu&#10;K7om3P09dt0RPVZxu+KiARKxImB1iY8/hTNzTG0pG1Y2nzkgfx+GPM1sSwp12OButuo4aJ5GHnBc&#10;eZIWyQVNptSFD5Km6oq/o8kVF6U78xKRsn9AekT6VirTkjcnelzaOQOfbAJ9AeI+NdmgwaPFkrNd&#10;aGS+3uLThNbgyifEpAm+3Lkiqheq/Bvui9NLm6UQQkkJPOOR75JnEe1YWtkhmVxEGQCf1kDr8CK1&#10;uoRs1VHMJVRCRl9CMiVSed4mnNE33NVX0Tf1VN/RPn1CgG4fSlI3Hd5cTjrz+uaa6ivahZCR6efH&#10;8B601XYtlen2lf8ApkyrN4YZIuWwD0gm0NY9AjzPdZEewy3Jo8mxmIoVTApJpRlKik4heOMo+RVD&#10;rpn6NOzl1rwvtOZCWUPJSvc4TDaAnaHgB4pCh9mQUyeFAZrlr6W9ZY0pOl3alFS7ZSgEoBUVuFU9&#10;yAAdxKNxWCDCMqHMfNM85zuXbQ8/ZrrrSbX3tHy95nC8v5ZYmH6t6EXMc3qfEs3lsGwMqTEhvOA3&#10;ObDxPPQW2ngVFYE9v2lp9Qae0heoIvlXCyt5tpSEO29004FPOW+3eQ0Vq75xoFRFvdLO0gKNaOvL&#10;gvvN3yLJy2ZUkBtS8hbakeAOZEL2ju0KVALrESJAo6Nb7RjUzGMX0y1F1CwjCrfSzLZFHjdxlmJW&#10;Nsh1+V20puvi+/uSQNrEYfvathIKzFYoyJAbz48d9hzp5bX1g41eLfU9aOWm4KbU0F933YG8KW0V&#10;b5nvEqQkAtFJCSSYbFV19ZZYZDdyl6FBW/u5QqYKUrAzPh2Ezv3AkAU3P+sjUfuZk/8A3jTr+9+m&#10;f7d0f/P0fJf/AE0/+r3P+aufL/Gnd0d71co18DK8fxmVW6CYFpPjtFX3GXZHHiZNmVzaRWIcGSsV&#10;kpAVONwSd2ZZa/2nMlOEKA5EM0bRHV9Y/Zl03a90hTbtobkvLUsbQHQ3tS0hO5RjM70mSAEkkV5a&#10;sLvrQ3LCjIfDGwASZbKwreTCRjqkjaCokRUHO7rUHSrTuuynOMj1V1S7htZs9jxsYwXB0lNWTdW4&#10;23I89vKx7Eq9mvxeDEbfecbhq6225O91ZeR51REJC3Vq16UMhtGlN3KQXXg2trubVIlw7nluL7xQ&#10;JRLYLm5U+ENqqJUtttZUpZu0WijsSSlanX1RsASgJBQCAo74TsTjxOCY5aWakQtN9MYen+Md0fbx&#10;pxrhPiv5DUduGG6642Wo17mTsTwYtp+jeHSn2pWWiyxBiHDekOOpKdlSCgArj3S7j2ms213rF12Z&#10;utYtEplTqgUNssoB2bG1DftSkl5RUN8KIKgAAE0WWpv31vp7Grs6a6VeFJbDinXFHxrWVLSYKh3a&#10;e7AT4UkEk09ummr/AHC9p+BV2j3dnisy9ptQsZu7fNLeYEIrOzl5n5J2UZFSZNAEYeQyQdtSKTFf&#10;Rp5UJSTxkqbx9h2f0jV9FvNR0i5LF29vuX7W4CgAhaZbSQqXEJSwlCUqQVIgHwqzFie1S/statbe&#10;/t0qt7VbduxcsGQFtqAhcxBW8pWT4ZI3KQSncOjtdtKrKUfsKuTGtPdJztU/LgKTkexYiyHo9NfR&#10;g2Ihg2FSxGkjy9W3ikxiVXIriJxn2w0xzStRfsrhhVuWlK2pWIUiQFFtQ6qRuAJAgiFDChXcXZK+&#10;Rqlixetu9/3ifEpOUqiQVjrtVBIHmFJJ8JoljNS+zFjvxAcVRUEcEWHERFJAEx58PVU3VE/Ui7dU&#10;rgJJWFA/A+gH6/Otgsp8EFKtx4mZ+Ppycz+Vd2yoxdCNIKOYOyyCO0itPIbrgopeNNx+sLimyJtv&#10;8/8ADp8y4CD1CcmDlM8Z8j/Oachp51sgNqKWxuVAMDpPwPMdM1pJeMnGETeYnerzcYG2Ibzjnke+&#10;BEIGW1JBQt0VV2Qfmq7IvT1DszBHruOOP0IwOlIBDr+5CAAoAqJJCeMkgq5JGR1PETXassXfq61v&#10;yxnE8jieiA95HFFEUuSoCcTTZPTbb0/z3iLm5BUUlcqJ4BHHwx5zj3pHxCIB/jTR3ul2Yaj2DWO4&#10;djk+/v5YSHamuZZ+pKTHZJxuTYSnkFqvrG3EaJ+Q+QMtiO5l6oivdBtLjUtSYsrJo3Dzyk4SJhM+&#10;JSj91KQMlSoAnziqr2k1C20vTrrUNRfTbMsSJVglX91KUxK1qOEoT972k0ynaTp1S6P94Z0ep8bH&#10;bgNGncMqLSmRyPZ4TPlvxJYajZwdnYEAT7CoyK8GWTqIqOOVclxxHHE8Q9e9m7O90PT2LRa++ttf&#10;ddbcWyFhwPQlVtaAp8SmXG2ygbILi9rYATk8gdrtTt+0T711btqYd0lptSG3Y8TOUvPQTCXUrWFZ&#10;na3uKiTU0+9+w1p1Fz3TjuG7JrPEcHtsAx/M2tTB1705yC5057idOzaq2qTG4NHTXcGzo6iCYTUY&#10;nxxaJ0JDBgEhQdVy5XGkMWFjcu31l3bjGx9pthxtLjS2gtKi4ogNhTja+7UhKlmEjdtKUxQ7BatR&#10;uG7Np3e2+VNKWsLIhwgp2geI7FpC0mEgKJ+8FGhTaS+0DtcSzuvrqLDs+7ZqLUx+wcznT2K0xrZ2&#10;9QstqJq1dvkGmeQ11O/a4nWSfI+6VXdUcFv3fzRiJxoY5FOXWlrtWBfanaIvUQkIdD31d91sK29y&#10;tW4NqdbUQGHFkKVv7skCDUOP/EuOWthcEvsKJUhTfeBtRSFBYA8XdrSk96luQkpLgTMitl9I4t/z&#10;c7fv5PHf7N6iv2h2T/0Ldf8AKX/11n+zu1P/AK9v/wAxX/VVxoO0HtMb83j7Xu3Zv3iezaSOGiem&#10;o+ezjKZR7F7jjP1s9snDUHi3cFTXiSbr087tsuIdKB3rY2pVA3JSCFQDyBuSFQMSAeQKfjCFNjCF&#10;5UnoZBSZHB8JIz0JHBrqXnZl2fZPDl12S9qPbXkNfYRxhz4F5oXpfbQ5sQZCSxiy4s/FnAkx0loj&#10;qAYkKOIh7cvXpfvnu873vVd7+9uO7iOZnjHPGKSSwyhOxDKUp8gkAefAFdCg7HeyrE4FJVYt2f8A&#10;a5jVXjUxqwxytoO3/SemgY/PYdGQxOpIddiTbdVMB8RMHWBbMTFCQkVN+slXNwpl23U+tVu/u3tl&#10;Sihe/C96Z2q3yd0g7us1iLW1Fwm7Fs2LpG2HQhPeDb92FxuG2Btg46Uu8r7b+3jPPB+fOgui+Z+7&#10;RXoUb869LsHyL3eHIOO4/EY+mKJ7xRTciRCNsdgJYrakiqA7N0IQ3AbSGwAB4QBgYAx0AwBxS5zu&#10;nO4kmepPJPmT186RuOdlXZthzYs4j2ldsuLNA0DANY5oNpZRtgw3IlS22RCsxVpBaGXOmuiKJsjk&#10;x00Tk4aqyvdK0vU3V3Go6bb6g+sypb7LbqyYAkqcSokwAMngAcCpOz1vWdOaSxp+r3ViwgQEM3Dr&#10;SAJJgJQtIAkk4HJJ60tB7ce3kB4DoPoyIfPiOl+EIO+++/FKPb5oi/8ATpj/AGX7M8f2dsI/3S3/&#10;AKdPf7W9quf7TahP++3P9Sua9u3b8oiK6F6OKIFzAV0ywriBf+YU+hPhL/FPXoHZfsynjs7YifK0&#10;t/6dejtd2rEx2n1ETj/ztz/Vr6nbv2/ivJNDNHULffkmmWFIu/7d0pPn1l/Zrs5/oCyz/wDEY/p1&#10;ie1fak89pdQP/GXH9Svjnbr2+vbI9oVo46g/o+TTHCT47777cqRdvmv/AM9YHst2YPPZywP/AAdv&#10;/To/tX2p/wDcmof/ALLj+pX1jt37f4qSBi6F6OxhmMjHlixplhTKSmBLmLMhG6RPOyh+qCW6Ivrt&#10;v0sx2e0C13/VtDs7fvBCu7tmUbhzCtqBInMGm1xr+u3ew3etXd0WzKe8uXl7ScEp3LMEjEikU12W&#10;9nLDgPMdpvbQy808chp1rQjS1txuQ5JOY4+BhiqKDxTHHHSJF5K4amq8lVepcAJ2BI2htQUmMbVA&#10;QFDyUBgEZAwKiytaisqUVFwFKiSTuSeQrzB6g4NLg+3vQNxZKuaH6QOLMZGNMU9NMMJZccUVBYk8&#10;qX69lEJdhLcU3X069cJeSUPHvUEbYV4ht8oMiPTisWz3Kgpn7JQMynwmfORGfXmkRXdl/Z3T2EO2&#10;qe0/tpq7WvdefgWddoTpdCsIL8glOQ9DmxsWFyM6ZkSmQEKkpKpKqr1m64482GXll1kR4FEqTggj&#10;wmRggEY5APShA7pxTrf2bq8FScKIIIgkZOCRk8Ejg1vv9Vnti/8ATloP/wDUOn39vdeb1/vH5msd&#10;iP3R8hX/2VBLAwQUAAYACAAAACEAsrUJ4dsAAAAFAQAADwAAAGRycy9kb3ducmV2LnhtbEyPQWvC&#10;QBCF7wX/wzKF3uomaltJsxER60kK1ULxNmbHJJidDdk1if/erZf2MrzhDe99ky4GU4uOWldZVhCP&#10;IxDEudUVFwq+9x/PcxDOI2usLZOCKzlYZKOHFBNte/6ibucLEULYJaig9L5JpHR5SQbd2DbEwTvZ&#10;1qAPa1tI3WIfwk0tJ1H0Kg1WHBpKbGhVUn7eXYyCTY/9chqvu+35tLoe9i+fP9uYlHp6HJbvIDwN&#10;/u8YfvEDOmSB6WgvrJ2oFYRH/H0Gb/Y2m4I43sUEZJbK//TZ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69MIV2gMAAIIJAAAOAAAAAAAAAAAAAAAAAD0CAABkcnMv&#10;ZTJvRG9jLnhtbFBLAQItAAoAAAAAAAAAIQDPjBQk2EwAANhMAAAUAAAAAAAAAAAAAAAAAEMGAABk&#10;cnMvbWVkaWEvaW1hZ2UxLmpwZ1BLAQItABQABgAIAAAAIQCytQnh2wAAAAUBAAAPAAAAAAAAAAAA&#10;AAAAAE1TAABkcnMvZG93bnJldi54bWxQSwECLQAUAAYACAAAACEAN53BGLoAAAAhAQAAGQAAAAAA&#10;AAAAAAAAAABVVAAAZHJzL19yZWxzL2Uyb0RvYy54bWwucmVsc1BLBQYAAAAABgAGAHwBAABGV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left:3767;width:22583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0vwAAANsAAAAPAAAAZHJzL2Rvd25yZXYueG1sRE/LisIw&#10;FN0L/kO4gjtNfSBajSLOCC7c2JmNu0tybYvNTWli2/n7yUJweTjv3aG3lWip8aVjBbNpAoJYO1Ny&#10;ruD35zxZg/AB2WDlmBT8kYfDfjjYYWpcxzdqs5CLGMI+RQVFCHUqpdcFWfRTVxNH7uEaiyHCJpem&#10;wS6G20rOk2QlLZYcGwqs6VSQfmYvq2C9uZbL+3f7us07Ldsvr7Nz75Uaj/rjFkSgPnzEb/fFKFjE&#10;sfFL/AFy/w8AAP//AwBQSwECLQAUAAYACAAAACEA2+H2y+4AAACFAQAAEwAAAAAAAAAAAAAAAAAA&#10;AAAAW0NvbnRlbnRfVHlwZXNdLnhtbFBLAQItABQABgAIAAAAIQBa9CxbvwAAABUBAAALAAAAAAAA&#10;AAAAAAAAAB8BAABfcmVscy8ucmVsc1BLAQItABQABgAIAAAAIQDYZ3G0vwAAANsAAAAPAAAAAAAA&#10;AAAAAAAAAAcCAABkcnMvZG93bnJldi54bWxQSwUGAAAAAAMAAwC3AAAA8wIAAAAA&#10;">
                        <v:imagedata r:id="rId12" o:title=""/>
                      </v:shape>
                      <v:rect id="Rectangle 17" o:spid="_x0000_s1028" alt="White Border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c5VxAAAANsAAAAPAAAAZHJzL2Rvd25yZXYueG1sRI9Li8JA&#10;EITvgv9haGFvOjG7+IiOoguCC3rwgecm0ybRTE/IzMbsv98RBI9FVX1FzZetKUVDtSssKxgOIhDE&#10;qdUFZwrOp01/AsJ5ZI2lZVLwRw6Wi25njom2Dz5Qc/SZCBB2CSrIva8SKV2ak0E3sBVx8K62NuiD&#10;rDOpa3wEuCllHEUjabDgsJBjRd85pffjr1Hgz+vm8jOmr9vu1OxXFx1Pdxwr9dFrVzMQnlr/Dr/a&#10;W63gcwrPL+EHyMU/AAAA//8DAFBLAQItABQABgAIAAAAIQDb4fbL7gAAAIUBAAATAAAAAAAAAAAA&#10;AAAAAAAAAABbQ29udGVudF9UeXBlc10ueG1sUEsBAi0AFAAGAAgAAAAhAFr0LFu/AAAAFQEAAAsA&#10;AAAAAAAAAAAAAAAAHwEAAF9yZWxzLy5yZWxzUEsBAi0AFAAGAAgAAAAhAOL9zlXEAAAA2wAAAA8A&#10;AAAAAAAAAAAAAAAABwIAAGRycy9kb3ducmV2LnhtbFBLBQYAAAAAAwADALcAAAD4AgAAAAA=&#10;" filled="f" strokecolor="#ff0174 [3204]">
                        <v:stroke joinstyle="round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26B5F9D7" w14:textId="77777777" w:rsidR="008D4C89" w:rsidRDefault="008D4C89" w:rsidP="008064DE"/>
        </w:tc>
        <w:tc>
          <w:tcPr>
            <w:tcW w:w="5130" w:type="dxa"/>
            <w:vMerge w:val="restart"/>
          </w:tcPr>
          <w:p w14:paraId="2CB82706" w14:textId="549958BB" w:rsidR="008D4C89" w:rsidRDefault="00644A00" w:rsidP="00944CBC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 xml:space="preserve">სერთიფიცირებული გეიმდეველოპერი, წარმატებული ვიდეო თამაშების შექმნილი პროექტები, ვქმნი ანიამციებს, ვებ საიტებს, გრაფუკულ დიზაინებს და </w:t>
            </w:r>
            <w:r>
              <w:rPr>
                <w:rFonts w:ascii="Sylfaen" w:hAnsi="Sylfaen"/>
              </w:rPr>
              <w:t xml:space="preserve">3D </w:t>
            </w:r>
            <w:r>
              <w:rPr>
                <w:rFonts w:ascii="Sylfaen" w:hAnsi="Sylfaen"/>
                <w:lang w:val="ka-GE"/>
              </w:rPr>
              <w:t>დიზაინებს.</w:t>
            </w:r>
          </w:p>
          <w:p w14:paraId="2FBDD4D7" w14:textId="0CF6B533" w:rsidR="003C3388" w:rsidRPr="00644A00" w:rsidRDefault="00644A00" w:rsidP="003C3388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 xml:space="preserve">ეხლა ვქმნი მობილურის </w:t>
            </w:r>
            <w:r>
              <w:rPr>
                <w:rFonts w:ascii="Sylfaen" w:hAnsi="Sylfaen"/>
              </w:rPr>
              <w:t xml:space="preserve">3D </w:t>
            </w:r>
            <w:r>
              <w:rPr>
                <w:rFonts w:ascii="Sylfaen" w:hAnsi="Sylfaen"/>
                <w:lang w:val="ka-GE"/>
              </w:rPr>
              <w:t>ვიდეო თამაშს.</w:t>
            </w:r>
          </w:p>
          <w:p w14:paraId="209B16C5" w14:textId="20A857A5" w:rsidR="008D4C89" w:rsidRPr="00644A00" w:rsidRDefault="00644A00" w:rsidP="008064DE">
            <w:pPr>
              <w:rPr>
                <w:b/>
                <w:bCs/>
                <w:sz w:val="40"/>
                <w:szCs w:val="40"/>
              </w:rPr>
            </w:pPr>
            <w:r w:rsidRPr="00644A00">
              <w:rPr>
                <w:rFonts w:ascii="Sylfaen" w:hAnsi="Sylfaen"/>
                <w:b/>
                <w:bCs/>
                <w:sz w:val="40"/>
                <w:szCs w:val="40"/>
                <w:lang w:val="ka-GE"/>
              </w:rPr>
              <w:t>გამოცდილება</w:t>
            </w:r>
          </w:p>
          <w:p w14:paraId="78C55529" w14:textId="77777777" w:rsidR="008D4C89" w:rsidRPr="00036450" w:rsidRDefault="00B26C16" w:rsidP="008064DE">
            <w:pPr>
              <w:pStyle w:val="JobDates"/>
            </w:pPr>
            <w:r>
              <w:t>[My Experience]</w:t>
            </w:r>
          </w:p>
          <w:p w14:paraId="3F35317C" w14:textId="51900EB4" w:rsidR="006F6A99" w:rsidRDefault="00736C91" w:rsidP="00736C91">
            <w:pPr>
              <w:pStyle w:val="Heading1"/>
              <w:spacing w:after="0"/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</w:pP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ვმუშაობ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დი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ამერიკულ ორგანიზაცია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შ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ი „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>Fastlearn”</w:t>
            </w:r>
            <w:r w:rsidR="00240805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>.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 xml:space="preserve"> </w:t>
            </w:r>
            <w:r w:rsidR="00BD2EBE"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  <w:t>ვმუშაობდი „ტელეკომპანია ფორმულაში“ ვიდეო მონტაჟზე.</w:t>
            </w:r>
            <w:r w:rsidR="007D4BC1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</w:p>
          <w:p w14:paraId="15BADD87" w14:textId="51A62199" w:rsidR="00736C91" w:rsidRPr="00736C91" w:rsidRDefault="00736C91" w:rsidP="00736C91">
            <w:r w:rsidRPr="00736C91">
              <w:rPr>
                <w:rFonts w:ascii="Sylfaen" w:hAnsi="Sylfaen" w:cs="Sylfaen"/>
              </w:rPr>
              <w:t>ვმუშაობ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ანიმაციაზე</w:t>
            </w:r>
            <w:r w:rsidRPr="00736C91">
              <w:t xml:space="preserve">, </w:t>
            </w:r>
            <w:r w:rsidRPr="00736C91">
              <w:rPr>
                <w:rFonts w:ascii="Sylfaen" w:hAnsi="Sylfaen" w:cs="Sylfaen"/>
              </w:rPr>
              <w:t>ვქმნი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ვიდეო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თამაშებს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კომპიუტერებისთვის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და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მობილურებისთვის</w:t>
            </w:r>
            <w:r w:rsidRPr="00736C91">
              <w:t xml:space="preserve">, </w:t>
            </w:r>
            <w:r w:rsidRPr="00736C91">
              <w:rPr>
                <w:rFonts w:ascii="Sylfaen" w:hAnsi="Sylfaen" w:cs="Sylfaen"/>
              </w:rPr>
              <w:t>ვიდეოებს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ვამონტაჟებ</w:t>
            </w:r>
            <w:r w:rsidRPr="00736C91">
              <w:t xml:space="preserve">, Adobe Animate, 3Ds Max </w:t>
            </w:r>
            <w:r w:rsidRPr="00736C91">
              <w:rPr>
                <w:rFonts w:ascii="Sylfaen" w:hAnsi="Sylfaen" w:cs="Sylfaen"/>
              </w:rPr>
              <w:t>ში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ვმუშაობ</w:t>
            </w:r>
            <w:r w:rsidRPr="00736C91">
              <w:t xml:space="preserve">, Unity engine, Ps, Ai, Pr, TVP Animation, AutoCad, Blender, </w:t>
            </w:r>
            <w:r w:rsidRPr="00736C91">
              <w:rPr>
                <w:rFonts w:ascii="Sylfaen" w:hAnsi="Sylfaen" w:cs="Sylfaen"/>
              </w:rPr>
              <w:t>და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ა</w:t>
            </w:r>
            <w:r w:rsidRPr="00736C91">
              <w:t>.</w:t>
            </w:r>
            <w:r w:rsidRPr="00736C91">
              <w:rPr>
                <w:rFonts w:ascii="Sylfaen" w:hAnsi="Sylfaen" w:cs="Sylfaen"/>
              </w:rPr>
              <w:t>შ</w:t>
            </w:r>
            <w:r w:rsidRPr="00736C91">
              <w:t xml:space="preserve">... </w:t>
            </w:r>
            <w:r w:rsidRPr="00736C91">
              <w:rPr>
                <w:rFonts w:ascii="Sylfaen" w:hAnsi="Sylfaen" w:cs="Sylfaen"/>
              </w:rPr>
              <w:t>პროგრამული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ენები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ვიცი</w:t>
            </w:r>
            <w:r w:rsidRPr="00736C91">
              <w:t xml:space="preserve"> C#, JavaScript, HTML,  </w:t>
            </w:r>
            <w:r w:rsidRPr="00736C91">
              <w:rPr>
                <w:rFonts w:ascii="Sylfaen" w:hAnsi="Sylfaen" w:cs="Sylfaen"/>
              </w:rPr>
              <w:t>მაქვს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მიღბული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მონაწილეობა</w:t>
            </w:r>
            <w:r w:rsidRPr="00736C91">
              <w:t xml:space="preserve"> Adjarabet</w:t>
            </w:r>
            <w:r w:rsidRPr="00736C91">
              <w:rPr>
                <w:rFonts w:ascii="Sylfaen" w:hAnsi="Sylfaen" w:cs="Sylfaen"/>
              </w:rPr>
              <w:t>ის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ღონისძიებაზე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სადაც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წარვადგინე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ჩემი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შექმნილი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ვიდეო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თამაში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და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სერთიფიკატი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მაქვს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ოფიციალური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გეიმ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დეველოპერის</w:t>
            </w:r>
            <w:r w:rsidRPr="00736C91">
              <w:t>.</w:t>
            </w:r>
          </w:p>
          <w:p w14:paraId="76B845D9" w14:textId="5E2F4815" w:rsidR="008D4C89" w:rsidRDefault="00644A00" w:rsidP="008064DE">
            <w:pPr>
              <w:pStyle w:val="Heading1"/>
            </w:pPr>
            <w:r>
              <w:rPr>
                <w:rFonts w:ascii="Sylfaen" w:hAnsi="Sylfaen"/>
                <w:lang w:val="ka-GE"/>
              </w:rPr>
              <w:t>განათლება</w:t>
            </w:r>
          </w:p>
          <w:p w14:paraId="165C93F0" w14:textId="77777777" w:rsidR="008D4C89" w:rsidRPr="00036450" w:rsidRDefault="000B6503" w:rsidP="008064DE">
            <w:pPr>
              <w:pStyle w:val="JobDates"/>
            </w:pPr>
            <w:r>
              <w:t>[2019]</w:t>
            </w:r>
            <w:r w:rsidR="008D4C89">
              <w:t xml:space="preserve"> </w:t>
            </w:r>
          </w:p>
          <w:p w14:paraId="78A42CA2" w14:textId="3CFE0FAF" w:rsidR="008D4C89" w:rsidRPr="00644A00" w:rsidRDefault="00644A00" w:rsidP="00BD7651">
            <w:pPr>
              <w:pStyle w:val="JobTitl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[თბილისი], [საქართველო]</w:t>
            </w:r>
          </w:p>
          <w:p w14:paraId="4D5149DF" w14:textId="6E58B708" w:rsidR="008D4C89" w:rsidRPr="00736C91" w:rsidRDefault="00736C91" w:rsidP="000B6503">
            <w:pPr>
              <w:pStyle w:val="CompanyNam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თბილისის სახელმწიფო სამსხატვრო აკადემია, მედიახელვოენბა, ციფრული მედია. მაღალი ქულები ანიამციაში, 3</w:t>
            </w:r>
            <w:r>
              <w:rPr>
                <w:rFonts w:ascii="Sylfaen" w:hAnsi="Sylfaen"/>
              </w:rPr>
              <w:t xml:space="preserve">D </w:t>
            </w:r>
            <w:r>
              <w:rPr>
                <w:rFonts w:ascii="Sylfaen" w:hAnsi="Sylfaen"/>
                <w:lang w:val="ka-GE"/>
              </w:rPr>
              <w:t>დიზაინი, გრაფიკული დიზაინი და ა.შ...</w:t>
            </w:r>
          </w:p>
          <w:p w14:paraId="428BD624" w14:textId="457A7FC8" w:rsidR="008D4C89" w:rsidRDefault="00644A00" w:rsidP="00BD7651">
            <w:pPr>
              <w:pStyle w:val="Heading1"/>
            </w:pPr>
            <w:r>
              <w:rPr>
                <w:rFonts w:ascii="Sylfaen" w:hAnsi="Sylfaen"/>
                <w:lang w:val="ka-GE"/>
              </w:rPr>
              <w:t>აქტივობები</w:t>
            </w:r>
          </w:p>
          <w:p w14:paraId="09A2ECA9" w14:textId="498117EE" w:rsidR="008D4C89" w:rsidRPr="00644A00" w:rsidRDefault="00736C91" w:rsidP="000B6503">
            <w:pPr>
              <w:rPr>
                <w:rFonts w:ascii="Sylfaen" w:hAnsi="Sylfaen"/>
                <w:lang w:val="ka-GE"/>
              </w:rPr>
            </w:pPr>
            <w:r w:rsidRPr="00736C91">
              <w:t>Adjarabet -</w:t>
            </w:r>
            <w:r w:rsidRPr="00736C91">
              <w:rPr>
                <w:rFonts w:ascii="Sylfaen" w:hAnsi="Sylfaen" w:cs="Sylfaen"/>
              </w:rPr>
              <w:t>ის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ღონისძიებაზე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ჩემი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შექმნილი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თამაში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წარვადგინე</w:t>
            </w:r>
            <w:r w:rsidRPr="00736C91">
              <w:t xml:space="preserve">, </w:t>
            </w:r>
            <w:r w:rsidRPr="00736C91">
              <w:rPr>
                <w:rFonts w:ascii="Sylfaen" w:hAnsi="Sylfaen" w:cs="Sylfaen"/>
              </w:rPr>
              <w:t>გავიარე</w:t>
            </w:r>
            <w:r w:rsidRPr="00736C91">
              <w:t xml:space="preserve"> New Horizon </w:t>
            </w:r>
            <w:r w:rsidRPr="00736C91">
              <w:rPr>
                <w:rFonts w:ascii="Sylfaen" w:hAnsi="Sylfaen" w:cs="Sylfaen"/>
              </w:rPr>
              <w:t>და</w:t>
            </w:r>
            <w:r w:rsidRPr="00736C91">
              <w:t xml:space="preserve"> GITA -</w:t>
            </w:r>
            <w:r w:rsidRPr="00736C91">
              <w:rPr>
                <w:rFonts w:ascii="Sylfaen" w:hAnsi="Sylfaen" w:cs="Sylfaen"/>
              </w:rPr>
              <w:t>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ინიციატივით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ჩატარებული</w:t>
            </w:r>
            <w:r w:rsidRPr="00736C91">
              <w:t xml:space="preserve">, </w:t>
            </w:r>
            <w:r w:rsidRPr="00736C91">
              <w:rPr>
                <w:rFonts w:ascii="Sylfaen" w:hAnsi="Sylfaen" w:cs="Sylfaen"/>
              </w:rPr>
              <w:t>უცხოელებთან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თამაშების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შექმნის</w:t>
            </w:r>
            <w:r w:rsidRPr="00736C91">
              <w:t xml:space="preserve"> (UNITY 3D CERTIFIED ASSOCIATE) </w:t>
            </w:r>
            <w:r w:rsidRPr="00736C91">
              <w:rPr>
                <w:rFonts w:ascii="Sylfaen" w:hAnsi="Sylfaen" w:cs="Sylfaen"/>
              </w:rPr>
              <w:t>ონლაინ</w:t>
            </w:r>
            <w:r w:rsidRPr="00736C91">
              <w:t xml:space="preserve"> </w:t>
            </w:r>
            <w:r w:rsidRPr="00736C91">
              <w:rPr>
                <w:rFonts w:ascii="Sylfaen" w:hAnsi="Sylfaen" w:cs="Sylfaen"/>
              </w:rPr>
              <w:t>კურსი</w:t>
            </w:r>
            <w:r w:rsidRPr="00736C91">
              <w:t>,</w:t>
            </w:r>
            <w:r w:rsidR="00644A00">
              <w:rPr>
                <w:rFonts w:ascii="Sylfaen" w:hAnsi="Sylfaen"/>
                <w:lang w:val="ka-GE"/>
              </w:rPr>
              <w:t xml:space="preserve"> ვქმნი ვებ საიტებს, </w:t>
            </w:r>
            <w:r w:rsidR="00644A00">
              <w:rPr>
                <w:rFonts w:ascii="Sylfaen" w:hAnsi="Sylfaen"/>
                <w:lang w:val="ka-GE"/>
              </w:rPr>
              <w:lastRenderedPageBreak/>
              <w:t>ანიამაციებს და ვიდეო თამაშებს კომპიუტერებისთვის და მობილურებისთვის.</w:t>
            </w:r>
          </w:p>
          <w:p w14:paraId="4A5DD11B" w14:textId="77777777" w:rsidR="009F0E6E" w:rsidRDefault="009F0E6E" w:rsidP="000B6503"/>
          <w:p w14:paraId="0C2BDE1D" w14:textId="77777777" w:rsidR="009F0E6E" w:rsidRPr="00BD7651" w:rsidRDefault="009F0E6E" w:rsidP="000B6503">
            <w:r>
              <w:rPr>
                <w:noProof/>
              </w:rPr>
              <w:drawing>
                <wp:inline distT="0" distB="0" distL="0" distR="0" wp14:anchorId="6CA66015" wp14:editId="45C107C8">
                  <wp:extent cx="2898082" cy="223948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e Developer certificat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865" cy="227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44AC4" wp14:editId="51C50324">
                  <wp:extent cx="2931160" cy="217995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C-91b3a22a-3a3c-40a7-8293-8b18e53b5e4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164FED" wp14:editId="0904F465">
                  <wp:extent cx="2931160" cy="217995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C-fbbc82ad-fc9d-4841-92df-2b7677ad824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89" w14:paraId="3EE65217" w14:textId="77777777" w:rsidTr="00736C91">
        <w:trPr>
          <w:trHeight w:val="1323"/>
        </w:trPr>
        <w:tc>
          <w:tcPr>
            <w:tcW w:w="5040" w:type="dxa"/>
            <w:gridSpan w:val="2"/>
            <w:tcMar>
              <w:left w:w="288" w:type="dxa"/>
            </w:tcMar>
          </w:tcPr>
          <w:p w14:paraId="2F07F7DE" w14:textId="53BC22EA" w:rsidR="00A528DE" w:rsidRPr="00A528DE" w:rsidRDefault="00A528DE" w:rsidP="00A528DE">
            <w:pPr>
              <w:pStyle w:val="Title"/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sz w:val="44"/>
                <w:szCs w:val="44"/>
                <w:lang w:val="ka-GE"/>
              </w:rPr>
              <w:t>[</w:t>
            </w:r>
            <w:r w:rsidRPr="00A528DE">
              <w:rPr>
                <w:rFonts w:ascii="Sylfaen" w:hAnsi="Sylfaen"/>
                <w:sz w:val="44"/>
                <w:szCs w:val="44"/>
                <w:lang w:val="ka-GE"/>
              </w:rPr>
              <w:t>გიორგ</w:t>
            </w:r>
            <w:r>
              <w:rPr>
                <w:rFonts w:ascii="Sylfaen" w:hAnsi="Sylfaen"/>
                <w:sz w:val="44"/>
                <w:szCs w:val="44"/>
                <w:lang w:val="ka-GE"/>
              </w:rPr>
              <w:t>ი ჩხაიძე]</w:t>
            </w:r>
          </w:p>
        </w:tc>
        <w:tc>
          <w:tcPr>
            <w:tcW w:w="270" w:type="dxa"/>
            <w:vMerge/>
          </w:tcPr>
          <w:p w14:paraId="5FBCC9AD" w14:textId="77777777" w:rsidR="008D4C89" w:rsidRDefault="008D4C89" w:rsidP="008064DE"/>
        </w:tc>
        <w:tc>
          <w:tcPr>
            <w:tcW w:w="5130" w:type="dxa"/>
            <w:vMerge/>
          </w:tcPr>
          <w:p w14:paraId="6891DD5E" w14:textId="77777777" w:rsidR="008D4C89" w:rsidRDefault="008D4C89" w:rsidP="008064DE"/>
        </w:tc>
      </w:tr>
      <w:tr w:rsidR="008D4C89" w14:paraId="1DD074F1" w14:textId="77777777" w:rsidTr="00736C91">
        <w:trPr>
          <w:trHeight w:val="900"/>
        </w:trPr>
        <w:tc>
          <w:tcPr>
            <w:tcW w:w="5040" w:type="dxa"/>
            <w:gridSpan w:val="2"/>
            <w:tcMar>
              <w:left w:w="288" w:type="dxa"/>
            </w:tcMar>
          </w:tcPr>
          <w:p w14:paraId="24E80843" w14:textId="1B2A7E9C" w:rsidR="008D4C89" w:rsidRPr="00A528DE" w:rsidRDefault="00A528DE" w:rsidP="00BD7651">
            <w:pPr>
              <w:pStyle w:val="Title"/>
              <w:rPr>
                <w:rFonts w:ascii="Sylfaen" w:hAnsi="Sylfaen"/>
                <w:sz w:val="40"/>
                <w:szCs w:val="40"/>
                <w:lang w:val="ka-GE"/>
              </w:rPr>
            </w:pPr>
            <w:r>
              <w:rPr>
                <w:rFonts w:ascii="Sylfaen" w:hAnsi="Sylfaen"/>
                <w:sz w:val="40"/>
                <w:szCs w:val="40"/>
                <w:lang w:val="ka-GE"/>
              </w:rPr>
              <w:t>[გრაფიკული დიზაინერი]</w:t>
            </w:r>
          </w:p>
        </w:tc>
        <w:tc>
          <w:tcPr>
            <w:tcW w:w="270" w:type="dxa"/>
            <w:vMerge/>
          </w:tcPr>
          <w:p w14:paraId="7491A5E3" w14:textId="77777777" w:rsidR="008D4C89" w:rsidRDefault="008D4C89" w:rsidP="008064DE"/>
        </w:tc>
        <w:tc>
          <w:tcPr>
            <w:tcW w:w="5130" w:type="dxa"/>
            <w:vMerge/>
          </w:tcPr>
          <w:p w14:paraId="1295F479" w14:textId="77777777" w:rsidR="008D4C89" w:rsidRDefault="008D4C89" w:rsidP="008064DE"/>
        </w:tc>
      </w:tr>
      <w:tr w:rsidR="008D4C89" w14:paraId="29A70AD2" w14:textId="77777777" w:rsidTr="00736C91">
        <w:trPr>
          <w:trHeight w:val="1080"/>
        </w:trPr>
        <w:tc>
          <w:tcPr>
            <w:tcW w:w="720" w:type="dxa"/>
            <w:vAlign w:val="center"/>
          </w:tcPr>
          <w:p w14:paraId="6122F0C1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1E206A23" wp14:editId="5C9470F8">
                  <wp:extent cx="190500" cy="190500"/>
                  <wp:effectExtent l="0" t="0" r="0" b="0"/>
                  <wp:docPr id="29" name="Graphic 23" descr="Phone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c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147B0697" w14:textId="5DC45A96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ტელეფონი:</w:t>
            </w:r>
          </w:p>
          <w:p w14:paraId="4EB8869A" w14:textId="493B7553" w:rsidR="008D4C89" w:rsidRDefault="00AD3477" w:rsidP="008D4C89">
            <w:r>
              <w:t>597-78-25-47</w:t>
            </w:r>
          </w:p>
        </w:tc>
        <w:tc>
          <w:tcPr>
            <w:tcW w:w="270" w:type="dxa"/>
            <w:vMerge/>
          </w:tcPr>
          <w:p w14:paraId="1810A12F" w14:textId="77777777" w:rsidR="008D4C89" w:rsidRDefault="008D4C89" w:rsidP="008064DE"/>
        </w:tc>
        <w:tc>
          <w:tcPr>
            <w:tcW w:w="5130" w:type="dxa"/>
            <w:vMerge/>
          </w:tcPr>
          <w:p w14:paraId="51043661" w14:textId="77777777" w:rsidR="008D4C89" w:rsidRDefault="008D4C89" w:rsidP="008064DE"/>
        </w:tc>
      </w:tr>
      <w:tr w:rsidR="008D4C89" w14:paraId="6DEFF747" w14:textId="77777777" w:rsidTr="00736C91">
        <w:trPr>
          <w:trHeight w:val="1170"/>
        </w:trPr>
        <w:tc>
          <w:tcPr>
            <w:tcW w:w="720" w:type="dxa"/>
            <w:vAlign w:val="center"/>
          </w:tcPr>
          <w:p w14:paraId="0856DD21" w14:textId="000CEB7F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45BEB309" wp14:editId="136A1236">
                  <wp:extent cx="220980" cy="220980"/>
                  <wp:effectExtent l="0" t="0" r="7620" b="7620"/>
                  <wp:docPr id="31" name="Graphic 27" descr="At Symbol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076DEF5E" w14:textId="4002058F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ელფოსტა:</w:t>
            </w:r>
          </w:p>
          <w:p w14:paraId="1F849B5A" w14:textId="0C8B7F39" w:rsidR="008D4C89" w:rsidRPr="00AD3477" w:rsidRDefault="00AD3477" w:rsidP="008D4C89">
            <w:pPr>
              <w:rPr>
                <w:u w:val="single"/>
              </w:rPr>
            </w:pPr>
            <w:r w:rsidRPr="00AD3477">
              <w:rPr>
                <w:color w:val="0083B3" w:themeColor="accent5" w:themeShade="BF"/>
                <w:u w:val="single"/>
              </w:rPr>
              <w:t>giorgichkhaidze18@gmail.com</w:t>
            </w:r>
          </w:p>
        </w:tc>
        <w:tc>
          <w:tcPr>
            <w:tcW w:w="270" w:type="dxa"/>
            <w:vMerge/>
          </w:tcPr>
          <w:p w14:paraId="3D4899FF" w14:textId="77777777" w:rsidR="008D4C89" w:rsidRDefault="008D4C89" w:rsidP="008064DE"/>
        </w:tc>
        <w:tc>
          <w:tcPr>
            <w:tcW w:w="5130" w:type="dxa"/>
            <w:vMerge/>
          </w:tcPr>
          <w:p w14:paraId="25489E5C" w14:textId="77777777" w:rsidR="008D4C89" w:rsidRDefault="008D4C89" w:rsidP="008064DE"/>
        </w:tc>
      </w:tr>
      <w:tr w:rsidR="008D4C89" w14:paraId="4D66E975" w14:textId="77777777" w:rsidTr="00736C91">
        <w:trPr>
          <w:trHeight w:val="1161"/>
        </w:trPr>
        <w:tc>
          <w:tcPr>
            <w:tcW w:w="720" w:type="dxa"/>
            <w:vAlign w:val="center"/>
          </w:tcPr>
          <w:p w14:paraId="29EE400D" w14:textId="321C0A5D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226B4FD7" wp14:editId="09E2B4D7">
                  <wp:extent cx="220980" cy="220980"/>
                  <wp:effectExtent l="0" t="0" r="7620" b="7620"/>
                  <wp:docPr id="40" name="Graphic 29" descr="Link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p w14:paraId="341C03DF" w14:textId="7E6A05DC" w:rsidR="008D4C89" w:rsidRPr="00A528DE" w:rsidRDefault="00A528DE" w:rsidP="008D4C89">
            <w:pPr>
              <w:pStyle w:val="ContactDetails"/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ვებსაიტი:</w:t>
            </w:r>
          </w:p>
          <w:p w14:paraId="31CD50FD" w14:textId="110C09A0" w:rsidR="008D4C89" w:rsidRPr="00AD3477" w:rsidRDefault="00A7398A" w:rsidP="008D4C89">
            <w:pPr>
              <w:rPr>
                <w:u w:val="single"/>
              </w:rPr>
            </w:pPr>
            <w:hyperlink r:id="rId22" w:history="1">
              <w:r w:rsidR="00AD3477" w:rsidRPr="00930119">
                <w:rPr>
                  <w:rStyle w:val="Hyperlink"/>
                  <w:color w:val="BF0056" w:themeColor="accent1" w:themeShade="BF"/>
                </w:rPr>
                <w:t>https://</w:t>
              </w:r>
              <w:r w:rsidR="00930119" w:rsidRPr="00930119">
                <w:rPr>
                  <w:rStyle w:val="Hyperlink"/>
                  <w:color w:val="BF0056" w:themeColor="accent1" w:themeShade="BF"/>
                </w:rPr>
                <w:t>giorgi.works</w:t>
              </w:r>
            </w:hyperlink>
            <w:r w:rsidR="00930119" w:rsidRPr="00AD3477">
              <w:rPr>
                <w:u w:val="single"/>
              </w:rPr>
              <w:t xml:space="preserve"> </w:t>
            </w:r>
          </w:p>
        </w:tc>
        <w:tc>
          <w:tcPr>
            <w:tcW w:w="270" w:type="dxa"/>
            <w:vMerge/>
          </w:tcPr>
          <w:p w14:paraId="2CA8BE9F" w14:textId="77777777" w:rsidR="008D4C89" w:rsidRDefault="008D4C89" w:rsidP="008064DE"/>
        </w:tc>
        <w:tc>
          <w:tcPr>
            <w:tcW w:w="5130" w:type="dxa"/>
            <w:vMerge/>
          </w:tcPr>
          <w:p w14:paraId="60A5A2E4" w14:textId="77777777" w:rsidR="008D4C89" w:rsidRDefault="008D4C89" w:rsidP="008064DE"/>
        </w:tc>
      </w:tr>
      <w:tr w:rsidR="008D4C89" w14:paraId="66F2665B" w14:textId="77777777" w:rsidTr="00736C91">
        <w:trPr>
          <w:trHeight w:val="1218"/>
        </w:trPr>
        <w:tc>
          <w:tcPr>
            <w:tcW w:w="720" w:type="dxa"/>
            <w:vAlign w:val="center"/>
          </w:tcPr>
          <w:p w14:paraId="0017052D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59404564" wp14:editId="11B2EA64">
                  <wp:extent cx="198120" cy="198120"/>
                  <wp:effectExtent l="0" t="0" r="0" b="0"/>
                  <wp:docPr id="41" name="Graphic 33" descr="Location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 w:val="restart"/>
            <w:tcMar>
              <w:left w:w="216" w:type="dxa"/>
            </w:tcMar>
          </w:tcPr>
          <w:p w14:paraId="0E2E3065" w14:textId="6B2CF53A" w:rsidR="008D4C89" w:rsidRPr="00A528DE" w:rsidRDefault="00A528DE" w:rsidP="00BD7651">
            <w:pPr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მისამართი:</w:t>
            </w:r>
          </w:p>
          <w:p w14:paraId="22401819" w14:textId="1E24BF3C" w:rsidR="009F0E6E" w:rsidRDefault="00A528DE" w:rsidP="009F0E6E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მარი ბროსეს ქ. 2</w:t>
            </w:r>
          </w:p>
          <w:p w14:paraId="02C91121" w14:textId="0E6C6FF7" w:rsidR="00A528DE" w:rsidRPr="00A528DE" w:rsidRDefault="00A528DE" w:rsidP="009F0E6E">
            <w:pPr>
              <w:rPr>
                <w:rFonts w:ascii="Sylfaen" w:hAnsi="Sylfaen"/>
                <w:lang w:val="ka-GE"/>
              </w:rPr>
            </w:pPr>
            <w:r>
              <w:rPr>
                <w:rFonts w:ascii="Sylfaen" w:hAnsi="Sylfaen"/>
                <w:lang w:val="ka-GE"/>
              </w:rPr>
              <w:t>თბილისი/საქართველო</w:t>
            </w:r>
          </w:p>
          <w:p w14:paraId="0FE93041" w14:textId="191FBA52" w:rsidR="009F0E6E" w:rsidRPr="00A528DE" w:rsidRDefault="00A528DE" w:rsidP="009F0E6E">
            <w:pPr>
              <w:rPr>
                <w:b/>
                <w:bCs/>
              </w:rPr>
            </w:pPr>
            <w:r w:rsidRPr="00A528DE">
              <w:rPr>
                <w:rFonts w:ascii="Sylfaen" w:hAnsi="Sylfaen"/>
                <w:b/>
                <w:bCs/>
                <w:lang w:val="ka-GE"/>
              </w:rPr>
              <w:t>გამოცდილება</w:t>
            </w:r>
          </w:p>
          <w:p w14:paraId="7FECF7CA" w14:textId="3364C2C1" w:rsidR="008D4C89" w:rsidRDefault="009F0E6E" w:rsidP="009F0E6E">
            <w:pPr>
              <w:pStyle w:val="ContactInfo"/>
            </w:pPr>
            <w:r>
              <w:t>[</w:t>
            </w:r>
            <w:r w:rsidRPr="009F0E6E">
              <w:t>Unity Engine</w:t>
            </w:r>
            <w:r>
              <w:t xml:space="preserve">, </w:t>
            </w:r>
            <w:r w:rsidRPr="009F0E6E">
              <w:t>Public speaking skill</w:t>
            </w:r>
            <w:r>
              <w:t xml:space="preserve">, </w:t>
            </w:r>
            <w:r w:rsidRPr="009F0E6E">
              <w:t>Adobe Photoshop</w:t>
            </w:r>
            <w:r>
              <w:t xml:space="preserve">, </w:t>
            </w:r>
            <w:r w:rsidRPr="009F0E6E">
              <w:t>Adobe Illustrator</w:t>
            </w:r>
            <w:r>
              <w:t xml:space="preserve">, </w:t>
            </w:r>
            <w:r w:rsidRPr="009F0E6E">
              <w:t>Adobe Animate</w:t>
            </w:r>
            <w:r>
              <w:t xml:space="preserve">, </w:t>
            </w:r>
            <w:r w:rsidRPr="009F0E6E">
              <w:t>TVP Animation</w:t>
            </w:r>
            <w:r>
              <w:t xml:space="preserve">, </w:t>
            </w:r>
            <w:r w:rsidRPr="009F0E6E">
              <w:t>Adobe Premiere Pro</w:t>
            </w:r>
            <w:r>
              <w:t xml:space="preserve">, </w:t>
            </w:r>
            <w:r w:rsidRPr="009F0E6E">
              <w:t>C#</w:t>
            </w:r>
            <w:r>
              <w:t>, HTML, CSS, JS, Moho, AutoCad, Adobe After Effects, Blender.</w:t>
            </w:r>
          </w:p>
        </w:tc>
        <w:tc>
          <w:tcPr>
            <w:tcW w:w="270" w:type="dxa"/>
            <w:vMerge/>
          </w:tcPr>
          <w:p w14:paraId="40EAF9D8" w14:textId="77777777" w:rsidR="008D4C89" w:rsidRDefault="008D4C89" w:rsidP="008064DE"/>
        </w:tc>
        <w:tc>
          <w:tcPr>
            <w:tcW w:w="5130" w:type="dxa"/>
            <w:vMerge/>
          </w:tcPr>
          <w:p w14:paraId="117F97E2" w14:textId="77777777" w:rsidR="008D4C89" w:rsidRDefault="008D4C89" w:rsidP="008064DE"/>
        </w:tc>
      </w:tr>
      <w:tr w:rsidR="008D4C89" w14:paraId="77844C90" w14:textId="77777777" w:rsidTr="00736C91">
        <w:trPr>
          <w:trHeight w:val="1218"/>
        </w:trPr>
        <w:tc>
          <w:tcPr>
            <w:tcW w:w="720" w:type="dxa"/>
            <w:vAlign w:val="center"/>
          </w:tcPr>
          <w:p w14:paraId="7C4DA62B" w14:textId="0A1B5D42" w:rsidR="008D4C89" w:rsidRPr="00F4731D" w:rsidRDefault="009F0E6E" w:rsidP="009F0E6E">
            <w:pPr>
              <w:rPr>
                <w:noProof/>
              </w:rPr>
            </w:pPr>
            <w:r w:rsidRPr="00F4731D">
              <w:rPr>
                <w:noProof/>
              </w:rPr>
              <w:drawing>
                <wp:inline distT="0" distB="0" distL="0" distR="0" wp14:anchorId="17D6C8BC" wp14:editId="52B13603">
                  <wp:extent cx="255270" cy="255270"/>
                  <wp:effectExtent l="0" t="0" r="0" b="0"/>
                  <wp:docPr id="121" name="Graphic 120" descr="Key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c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/>
            <w:tcMar>
              <w:left w:w="216" w:type="dxa"/>
            </w:tcMar>
          </w:tcPr>
          <w:p w14:paraId="49ECBC27" w14:textId="77777777" w:rsidR="008D4C89" w:rsidRDefault="008D4C89" w:rsidP="00BD7651"/>
        </w:tc>
        <w:tc>
          <w:tcPr>
            <w:tcW w:w="270" w:type="dxa"/>
            <w:vMerge/>
          </w:tcPr>
          <w:p w14:paraId="19FAF9D0" w14:textId="77777777" w:rsidR="008D4C89" w:rsidRDefault="008D4C89" w:rsidP="008064DE"/>
        </w:tc>
        <w:tc>
          <w:tcPr>
            <w:tcW w:w="5130" w:type="dxa"/>
            <w:vMerge/>
          </w:tcPr>
          <w:p w14:paraId="4C4E6BA4" w14:textId="77777777" w:rsidR="008D4C89" w:rsidRDefault="008D4C89" w:rsidP="008064DE"/>
        </w:tc>
      </w:tr>
      <w:tr w:rsidR="008D4C89" w14:paraId="184984E9" w14:textId="77777777" w:rsidTr="00736C91">
        <w:trPr>
          <w:trHeight w:val="895"/>
        </w:trPr>
        <w:tc>
          <w:tcPr>
            <w:tcW w:w="720" w:type="dxa"/>
            <w:vAlign w:val="center"/>
          </w:tcPr>
          <w:p w14:paraId="297A3649" w14:textId="35796120" w:rsidR="008D4C89" w:rsidRDefault="008D4C89" w:rsidP="00BD7651">
            <w:pPr>
              <w:jc w:val="center"/>
            </w:pPr>
          </w:p>
        </w:tc>
        <w:tc>
          <w:tcPr>
            <w:tcW w:w="4320" w:type="dxa"/>
            <w:tcMar>
              <w:left w:w="216" w:type="dxa"/>
            </w:tcMar>
          </w:tcPr>
          <w:p w14:paraId="50815FAB" w14:textId="0C8FC5FF" w:rsidR="008D4C89" w:rsidRDefault="006C20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CC056BA" wp14:editId="59215F87">
                      <wp:simplePos x="0" y="0"/>
                      <wp:positionH relativeFrom="page">
                        <wp:posOffset>-790626</wp:posOffset>
                      </wp:positionH>
                      <wp:positionV relativeFrom="page">
                        <wp:posOffset>-13335</wp:posOffset>
                      </wp:positionV>
                      <wp:extent cx="1188720" cy="1426210"/>
                      <wp:effectExtent l="0" t="0" r="0" b="2540"/>
                      <wp:wrapNone/>
                      <wp:docPr id="55" name="Group 55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210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56" name="Rectangle 19"/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Rectangle 20"/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8" name="Rectangle 21"/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C71ADE" id="Group 55" o:spid="_x0000_s1026" alt="Graphic Squares" style="position:absolute;margin-left:-62.25pt;margin-top:-1.05pt;width:93.6pt;height:112.3pt;z-index:251661312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0ct+AIAAMoLAAAOAAAAZHJzL2Uyb0RvYy54bWzsVslu2zAQvRfoPwi6N1psyZIQO4ek8aVo&#10;i6T9AIaiFoAiWZLx8vedIWU5Wws0aYACzUUSKc7MmzePQ56e7QYebJg2vRTLMDmJw4AJKutetMvw&#10;+7fLD0UYGEtETbgUbBnumQnPVu/fnW5VxVLZSV4zHYATYaqtWoadtaqKIkM7NhBzIhUT8LOReiAW&#10;hrqNak224H3gURrHebSVulZaUmYMzF74n+HK+W8aRu2XpjHMBnwZAjbrnto9b/AZrU5J1Wqiup6O&#10;MMgzUAykFxB0cnVBLAludf/I1dBTLY1s7AmVQySbpqfM5QDZJPGDbNZa3iqXS1ttWzXRBNQ+4OnZ&#10;bunnzVcd9PUyzLIwEGSAGrmwAY5rZiiQtR75uf5xSzQUEEjbqrYC27VW1+qrHidaP0Iedo0e8A0Z&#10;BjtH936im+1sQGEySYpikUJVKPxL5mmeJmNBaAdVe2RHu4+TZQm2+WSZpdkMUUWHwBHim+BsFYjL&#10;HPkzL+PvuiOKubIY5ODAH8Dx/F2B6ohoOQuS0okCEv5kLOJDJM4EGXSfE32mMsDkH3A3y+cH7pLC&#10;De4yQCqljV0zOQT4sQw1oHJoyGYEc1yCUY3kfX3Zc+4GuP/YOdfBhsDOIZQyYVNvzlVH/PQii2NX&#10;MeDd7Vi0cFW454wLdCkkOvcQccZx4VNGKozdc4bruLhiDSgSBOIDTp7vYkkcFtORmvlphPI0FucQ&#10;PTcQf/I9Ongqz2SU0rgeTZlrJZNx7KP/zniycJGlsJPx0Aupn3LA7RTZrz+Q5KlBlm5kvQe9acvP&#10;pe9oRNBOwh6lVjvYuAq07vX1+qJfPBY97GhH2YtEn86zPAd5Y2dIFrNFvMDsoBBjByhneZ5Ch8LW&#10;kc6LtMju7f+jtP+a+r1gyJv64dTESvxiW/oN/p+oHy43D1t+6nXyspZfzpO8hPMExF2mRTwv7os/&#10;zeKkHHv/vIQj9NXFP3MlfxM/3mH+ffG72w9cGN1RPF5u8UZ6d+zOluMVfPUTAAD//wMAUEsDBBQA&#10;BgAIAAAAIQBsZXLB4QAAAAoBAAAPAAAAZHJzL2Rvd25yZXYueG1sTI/BasMwDIbvg72D0WC31rG3&#10;dCWLU0rZdiqDtYPRmxurSWhsh9hN0refdlpvEvr49f35arItG7APjXcKxDwBhq70pnGVgu/9+2wJ&#10;LETtjG69QwVXDLAq7u9ynRk/ui8cdrFiFOJCphXUMXYZ56Gs0eow9x06up18b3Wkta+46fVI4bbl&#10;MkkW3OrG0Ydad7ipsTzvLlbBx6jH9ZN4G7bn0+Z62KefP1uBSj0+TOtXYBGn+A/Dnz6pQ0FOR39x&#10;JrBWwUzI55RYmqQARsRCvgA7KpBSpsCLnN9WKH4BAAD//wMAUEsBAi0AFAAGAAgAAAAhALaDOJL+&#10;AAAA4QEAABMAAAAAAAAAAAAAAAAAAAAAAFtDb250ZW50X1R5cGVzXS54bWxQSwECLQAUAAYACAAA&#10;ACEAOP0h/9YAAACUAQAACwAAAAAAAAAAAAAAAAAvAQAAX3JlbHMvLnJlbHNQSwECLQAUAAYACAAA&#10;ACEAC99HLfgCAADKCwAADgAAAAAAAAAAAAAAAAAuAgAAZHJzL2Uyb0RvYy54bWxQSwECLQAUAAYA&#10;CAAAACEAbGVyweEAAAAKAQAADwAAAAAAAAAAAAAAAABSBQAAZHJzL2Rvd25yZXYueG1sUEsFBgAA&#10;AAAEAAQA8wAAAGAGAAAAAA=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pKxxAAAANsAAAAPAAAAZHJzL2Rvd25yZXYueG1sRI9Pa8JA&#10;FMTvhX6H5RV6qxulhhKzEfFPtd6qVq+P7DMJZt/G7Fbjt3eFQo/DzPyGScedqcWFWldZVtDvRSCI&#10;c6srLhTstou3DxDOI2usLZOCGzkYZ89PKSbaXvmbLhtfiABhl6CC0vsmkdLlJRl0PdsQB+9oW4M+&#10;yLaQusVrgJtaDqIolgYrDgslNjQtKT9tfo0C/bk/fM0qXMf6/L70858db7u5Uq8v3WQEwlPn/8N/&#10;7ZVWMIzh8SX8AJndAQAA//8DAFBLAQItABQABgAIAAAAIQDb4fbL7gAAAIUBAAATAAAAAAAAAAAA&#10;AAAAAAAAAABbQ29udGVudF9UeXBlc10ueG1sUEsBAi0AFAAGAAgAAAAhAFr0LFu/AAAAFQEAAAsA&#10;AAAAAAAAAAAAAAAAHwEAAF9yZWxzLy5yZWxzUEsBAi0AFAAGAAgAAAAhALrykrHEAAAA2wAAAA8A&#10;AAAAAAAAAAAAAAAABwIAAGRycy9kb3ducmV2LnhtbFBLBQYAAAAAAwADALcAAAD4AgAAAAA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wDbxQAAANsAAAAPAAAAZHJzL2Rvd25yZXYueG1sRI9BawIx&#10;FITvgv8hvEJvmm2pVlaj2IWCC17ceuntsXluVjcvS5Lqtr/eFAo9DjPzDbPaDLYTV/KhdazgaZqB&#10;IK6dbrlRcPx4nyxAhIissXNMCr4pwGY9Hq0w1+7GB7pWsREJwiFHBSbGPpcy1IYshqnriZN3ct5i&#10;TNI3Unu8Jbjt5HOWzaXFltOCwZ4KQ/Wl+rIKylgV5d58/pxnw1vR7cqFfzkGpR4fhu0SRKQh/of/&#10;2jutYPYKv1/SD5DrOwAAAP//AwBQSwECLQAUAAYACAAAACEA2+H2y+4AAACFAQAAEwAAAAAAAAAA&#10;AAAAAAAAAAAAW0NvbnRlbnRfVHlwZXNdLnhtbFBLAQItABQABgAIAAAAIQBa9CxbvwAAABUBAAAL&#10;AAAAAAAAAAAAAAAAAB8BAABfcmVscy8ucmVsc1BLAQItABQABgAIAAAAIQAU4wDbxQAAANsAAAAP&#10;AAAAAAAAAAAAAAAAAAcCAABkcnMvZG93bnJldi54bWxQSwUGAAAAAAMAAwC3AAAA+QIAAAAA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O6kwwAAANsAAAAPAAAAZHJzL2Rvd25yZXYueG1sRE9NawIx&#10;EL0L/Q9hCl5Es61YytYoWqgo6KFWWnobNtPN0s1kSaK7+uvNQfD4eN/TeWdrcSIfKscKnkYZCOLC&#10;6YpLBYevj+EriBCRNdaOScGZAsxnD70p5tq1/EmnfSxFCuGQowITY5NLGQpDFsPINcSJ+3PeYkzQ&#10;l1J7bFO4reVzlr1IixWnBoMNvRsq/vdHqyAuL26T1b+m+TkPtquxb793ZatU/7FbvIGI1MW7+OZe&#10;awWTNDZ9ST9Azq4AAAD//wMAUEsBAi0AFAAGAAgAAAAhANvh9svuAAAAhQEAABMAAAAAAAAAAAAA&#10;AAAAAAAAAFtDb250ZW50X1R5cGVzXS54bWxQSwECLQAUAAYACAAAACEAWvQsW78AAAAVAQAACwAA&#10;AAAAAAAAAAAAAAAfAQAAX3JlbHMvLnJlbHNQSwECLQAUAAYACAAAACEAOPjupMMAAADbAAAADwAA&#10;AAAAAAAAAAAAAAAHAgAAZHJzL2Rvd25yZXYueG1sUEsFBgAAAAADAAMAtwAAAPcCAAAAAA==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9F0E6E">
              <w:t xml:space="preserve"> </w:t>
            </w:r>
          </w:p>
          <w:p w14:paraId="0E3FF219" w14:textId="2B6A19D4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6376DCB" w14:textId="3721D4FC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577BCDE0" w14:textId="1D486E8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395EF01" w14:textId="3B019C3D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69FED107" w14:textId="05347F5A" w:rsidR="00B26C16" w:rsidRPr="00644A00" w:rsidRDefault="00644A00" w:rsidP="008D4C89">
            <w:pPr>
              <w:pStyle w:val="ContactInfo"/>
              <w:rPr>
                <w:rFonts w:asciiTheme="majorHAnsi" w:hAnsiTheme="majorHAnsi"/>
                <w:sz w:val="40"/>
                <w:szCs w:val="20"/>
              </w:rPr>
            </w:pPr>
            <w:r w:rsidRPr="00644A00">
              <w:rPr>
                <w:rFonts w:ascii="Sylfaen" w:hAnsi="Sylfaen"/>
                <w:sz w:val="40"/>
                <w:szCs w:val="20"/>
                <w:lang w:val="ka-GE"/>
              </w:rPr>
              <w:t>ჩემი სერთიფიკატები</w:t>
            </w:r>
          </w:p>
          <w:p w14:paraId="6FA5E74F" w14:textId="309209EB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noProof/>
                <w:sz w:val="44"/>
              </w:rPr>
              <w:drawing>
                <wp:inline distT="0" distB="0" distL="0" distR="0" wp14:anchorId="6D934EB7" wp14:editId="473FB439">
                  <wp:extent cx="2606040" cy="1954530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1129_1935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7C5DF" w14:textId="07B4D80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215EE5BD" w14:textId="1D52B56D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0906D611" wp14:editId="1B7EA7FA">
                  <wp:extent cx="2643790" cy="186901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28" cy="18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04273" w14:textId="14609AB3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3B482B48" w14:textId="2F77E0F2" w:rsidR="00B26C16" w:rsidRP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1D696018" wp14:editId="44965E7F">
                  <wp:extent cx="2676592" cy="1992573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565" cy="200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</w:tcPr>
          <w:p w14:paraId="5AB131FC" w14:textId="77777777" w:rsidR="008D4C89" w:rsidRDefault="008D4C89" w:rsidP="008064DE"/>
        </w:tc>
        <w:tc>
          <w:tcPr>
            <w:tcW w:w="5130" w:type="dxa"/>
            <w:vMerge/>
          </w:tcPr>
          <w:p w14:paraId="5AD77FAA" w14:textId="77777777" w:rsidR="008D4C89" w:rsidRDefault="008D4C89" w:rsidP="008064DE"/>
        </w:tc>
      </w:tr>
      <w:tr w:rsidR="00240805" w14:paraId="33170D0D" w14:textId="77777777" w:rsidTr="00736C91">
        <w:trPr>
          <w:trHeight w:val="895"/>
        </w:trPr>
        <w:tc>
          <w:tcPr>
            <w:tcW w:w="720" w:type="dxa"/>
            <w:tcBorders>
              <w:bottom w:val="nil"/>
            </w:tcBorders>
            <w:vAlign w:val="center"/>
          </w:tcPr>
          <w:p w14:paraId="767D291A" w14:textId="4713C2A9" w:rsidR="00240805" w:rsidRDefault="00240805" w:rsidP="007D4BC1"/>
        </w:tc>
        <w:tc>
          <w:tcPr>
            <w:tcW w:w="4320" w:type="dxa"/>
            <w:tcBorders>
              <w:bottom w:val="nil"/>
            </w:tcBorders>
            <w:tcMar>
              <w:left w:w="216" w:type="dxa"/>
            </w:tcMar>
          </w:tcPr>
          <w:p w14:paraId="3A9EC1E2" w14:textId="77777777" w:rsidR="00240805" w:rsidRDefault="00240805" w:rsidP="008D4C89">
            <w:pPr>
              <w:pStyle w:val="ContactInfo"/>
              <w:rPr>
                <w:noProof/>
              </w:rPr>
            </w:pPr>
          </w:p>
        </w:tc>
        <w:tc>
          <w:tcPr>
            <w:tcW w:w="270" w:type="dxa"/>
            <w:tcBorders>
              <w:bottom w:val="nil"/>
            </w:tcBorders>
          </w:tcPr>
          <w:p w14:paraId="7780C341" w14:textId="77777777" w:rsidR="00240805" w:rsidRDefault="00240805" w:rsidP="008064DE"/>
        </w:tc>
        <w:tc>
          <w:tcPr>
            <w:tcW w:w="5130" w:type="dxa"/>
            <w:tcBorders>
              <w:bottom w:val="nil"/>
            </w:tcBorders>
          </w:tcPr>
          <w:p w14:paraId="21CF91BF" w14:textId="77777777" w:rsidR="00240805" w:rsidRDefault="00240805" w:rsidP="008064DE"/>
        </w:tc>
      </w:tr>
    </w:tbl>
    <w:p w14:paraId="577CA48D" w14:textId="09B11DFA" w:rsidR="00BA3253" w:rsidRPr="008D4C89" w:rsidRDefault="00BA3253" w:rsidP="007D4BC1">
      <w:pPr>
        <w:spacing w:after="0"/>
        <w:rPr>
          <w:sz w:val="8"/>
        </w:rPr>
      </w:pPr>
    </w:p>
    <w:sectPr w:rsidR="00BA3253" w:rsidRPr="008D4C89" w:rsidSect="00BD7651">
      <w:headerReference w:type="default" r:id="rId30"/>
      <w:pgSz w:w="12240" w:h="15840" w:code="1"/>
      <w:pgMar w:top="720" w:right="1440" w:bottom="72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67621" w14:textId="77777777" w:rsidR="00A7398A" w:rsidRDefault="00A7398A" w:rsidP="00BA3253">
      <w:pPr>
        <w:spacing w:after="0" w:line="240" w:lineRule="auto"/>
      </w:pPr>
      <w:r>
        <w:separator/>
      </w:r>
    </w:p>
  </w:endnote>
  <w:endnote w:type="continuationSeparator" w:id="0">
    <w:p w14:paraId="3467E2CD" w14:textId="77777777" w:rsidR="00A7398A" w:rsidRDefault="00A7398A" w:rsidP="00BA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AF31AC" w14:textId="77777777" w:rsidR="00A7398A" w:rsidRDefault="00A7398A" w:rsidP="00BA3253">
      <w:pPr>
        <w:spacing w:after="0" w:line="240" w:lineRule="auto"/>
      </w:pPr>
      <w:r>
        <w:separator/>
      </w:r>
    </w:p>
  </w:footnote>
  <w:footnote w:type="continuationSeparator" w:id="0">
    <w:p w14:paraId="522C6DE8" w14:textId="77777777" w:rsidR="00A7398A" w:rsidRDefault="00A7398A" w:rsidP="00BA3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84471" w14:textId="77777777" w:rsidR="00BA3253" w:rsidRDefault="008064DE">
    <w:pPr>
      <w:pStyle w:val="Header"/>
    </w:pPr>
    <w:r w:rsidRPr="00F4731D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61D070" wp14:editId="5C8654F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" name="Group 1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" name="Rectangle 16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" name="Rectangle 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" name="Rectangle 19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" name="Rectangle 2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" name="Rectangle 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" name="Straight Connector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Straight Connector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45EC9F67" id="Group 17" o:spid="_x0000_s1026" alt="decorative element" style="position:absolute;margin-left:0;margin-top:0;width:552pt;height:750.35pt;z-index:25165926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GZvQYAAPUvAAAOAAAAZHJzL2Uyb0RvYy54bWzsWltv2zYUfh+w/yDofbVE3Y06RZCuxYCs&#10;K5oOfWYkyhYmiRopx05//c4hRVl2lEsTJ+havSQWRR2Sh+fyncvrN9uqtK6YkAWvF7b7yrEtVqc8&#10;K+rlwv7787vfYtuSLa0zWvKaLexrJu03J7/+8nrTzBnhK15mTFhApJbzTbOwV23bzGczma5YReUr&#10;3rAaXuZcVLSFR7GcZYJugHpVzojjhLMNF1kjeMqkhNG3+qV9oujnOUvbv/JcstYqFzbsrVV/hfp7&#10;iX9nJ6/pfClosyrSbhv0EbuoaFHDoj2pt7Sl1loUN0hVRSq45Hn7KuXVjOd5kTJ1BjiN6xyc5r3g&#10;60adZTnfLJueTcDaAz49mmz64eqjsIpsYRPbqmkFV6RWtdzItjImU+BVxlIuaFtcMYuVrGJ1q47K&#10;tu25bIGBs02znCtCyHb1871oLpqPAl7iwFI/IX+2uajwP5zc2qpruO6vAQhaKQxGwInQgdtK4V0S&#10;kMSNAn1R6QpuE78jJIxxBkzofqqLTFe/dzRCL/EC19c04jBxvCRBGjOzBbXpfmObBsRP7jgsn8bh&#10;ixVtmLo4qRmjOOx6hsWfQC5pvSyZBWPIjiEvu0+Qdepnz0g5l8DTES76gTvGDcPP0A3jO3lB542Q&#10;7XvGKwt/LGwB+1P7olfdFe+m4PqSl0X2rihL9YC6ys5KYV1R0LLLpas+LdfVnzzTY0ngwG1p9ivV&#10;xunqMvYolTXSqzlS1pNxBG7KnFz9aq9LhvPK+hPLgbEoDmrFnrJelKYpiKrejFzRjOlh3Mr4XhRB&#10;pJzD+j3tjsD+IQ1tvctuPn7KlM3pP3bu2pj+uP9Crczrtv+4KmouxgiUcKpuZT3fMEmzBrl0ybNr&#10;UGzRlmdcmz5apysO2py2Qn2Ms0DktZg9v+yHI7IfqsM9TfYHlsAjruuFEZ5OaZQyJh5B1U+0IXD9&#10;IPH9uGOesUVHFH4tF1ocadmsqJa5aJL/gYXYV57nlX+uPb5s0ncFmLZzKtuPVICLB+cBsAXeglJ8&#10;ta0NQICFLf9dU8Fsq/yjBg+QuL6PmEE9+EFE4EEM31wO39TrSqmaC4CnSY3WDRQwF7z6AmjlFFcF&#10;UkOF7B7OWg1NAO+k7PRUTQOc0ND2vL5oUgBYSmNQYD9vv1DRdPa6BR36wI3XofMDs63nolbU/HTd&#10;8rzo3LaxE539eEFzAOhCo42BK4yOYA7ucYUkieLeGvi+H7qeshc9LNj5uSO4Qi3oXmduJlf3vKr+&#10;3bg6CHluyHZ8BNkeuDo/DL3YVYh24OrcJHQIrI642XdIGMQGJzzS1UFg1MO8pQQoiDZkKa2Gg3kk&#10;gNFH8c23IcClHBJ1EZ2NUt1XJvwKlLbfVFnUYEMhMAp8TcGSKS1ZhiZUQ6XhWSagmf+wQBOg3g3t&#10;S46gfZ5PEhRNjDl9iD7jcB9okiSIYU4XcRJCPAg/teg9Uvv2HMZBcIM6ponvzZoE+4cVbESfh4IN&#10;Y12s02diHpM98FS2Rcl1GLqOio92bgUwExpV41bcxPWeMYIyzmMYPSmX0Em7icOV+Z9k/+eAVASC&#10;qhuyr2Ohp2UP/GAg+54bBgqs72TfvEdERSLAV56y+o8PF4YopAcvBlE9EPfsINh9aEknIoaZuNsz&#10;EbciKjIhqj65OaUufvrUBekLJbvUBYwd1Q+HYeTE8UF4t+eHoVqUBK7BgM8EMPFMAz98e+Z88sM/&#10;hx/u3fBFK2ixXLXWGa9rKBZxYZH7K1lndVcSNPUcU4zr64Gu6wbEhxAO/G1AggjLWgD8dg4ZUvww&#10;2OU4TGh/i/hDTgCLcDfSoVjowmEdLO3J7kiUpWYOalnxQ3L5ABAeWLp6QHlpvC51B1gwZuGl61Lt&#10;tl/57roUYvmXrT+RwCDIMdEN7jXf3yi6ia9w5SS6WKNFDdorqU6iK7Kxfg9TwEHVGDRm9KXTEdGF&#10;HBOy964oCEUX56RbqCGd8/QfadQP1tAvccFbegvCqO+08IkbhxE5MMhRQKARR2cHnt0go4U5NMih&#10;Mchgc9cVNoioPgRvNzzAMNgoYXbZG/vDXMJkvVUXQmek5WFXgRGflysXkrFy4f1G+yGdM338HztB&#10;4CQ3krqD3FfoBZ4z5XRVx80DYMtLo4//YVdMb9kHoeQxahUmbQUoWot11z8HbkI1xZj3mNaCQmIU&#10;mxr1LUj6Kf1g+ymTPbQ9VSuOXq2Y+l363hjECd9Lv8uI//KOkb/u21xR03ddroN4uWuUVQls/Rvd&#10;9y7wnprfABwrwDcWqfzwbk61QUNvueIBFCewDx6b14fP8HvYrX/yHwAAAP//AwBQSwMEFAAGAAgA&#10;AAAhAE4hV13cAAAABwEAAA8AAABkcnMvZG93bnJldi54bWxMj0tPwzAQhO9I/AdrkbhRuxUvhThV&#10;qcRDHJBI4b6NlyQiXqexm4Z/z5YLXFY7mtXsN/ly8p0aaYhtYAvzmQFFXAXXcm3hffNwcQsqJmSH&#10;XWCy8E0RlsXpSY6ZCwd+o7FMtZIQjhlaaFLqM61j1ZDHOAs9sXifYfCYRA61dgMeJNx3emHMtfbY&#10;snxosKd1Q9VXufcW+vJ+fFrtduty8bLx5pX98+OHt/b8bFrdgUo0pb9jOOILOhTCtA17dlF1FqRI&#10;+p1Hb24uRW9luzLmBnSR6//8xQ8AAAD//wMAUEsBAi0AFAAGAAgAAAAhALaDOJL+AAAA4QEAABMA&#10;AAAAAAAAAAAAAAAAAAAAAFtDb250ZW50X1R5cGVzXS54bWxQSwECLQAUAAYACAAAACEAOP0h/9YA&#10;AACUAQAACwAAAAAAAAAAAAAAAAAvAQAAX3JlbHMvLnJlbHNQSwECLQAUAAYACAAAACEATnhRmb0G&#10;AAD1LwAADgAAAAAAAAAAAAAAAAAuAgAAZHJzL2Uyb0RvYy54bWxQSwECLQAUAAYACAAAACEATiFX&#10;XdwAAAAHAQAADwAAAAAAAAAAAAAAAAAXCQAAZHJzL2Rvd25yZXYueG1sUEsFBgAAAAAEAAQA8wAA&#10;ACAKAAAAAA==&#10;">
              <v:rect id="Rectangle 1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Va+wwAAANsAAAAPAAAAZHJzL2Rvd25yZXYueG1sRE9Na8JA&#10;EL0X/A/LCN7qxkhDTV2DBEQvHmpDobcxO02C2dmYXU38991Cobd5vM9ZZ6NpxZ1611hWsJhHIIhL&#10;qxuuFBQfu+dXEM4ja2wtk4IHOcg2k6c1ptoO/E73k69ECGGXooLa+y6V0pU1GXRz2xEH7tv2Bn2A&#10;fSV1j0MIN62MoyiRBhsODTV2lNdUXk43oyAuxpd4OO5Wn1/FeR8lt2seU6LUbDpu30B4Gv2/+M99&#10;0GH+En5/CQfIzQ8AAAD//wMAUEsBAi0AFAAGAAgAAAAhANvh9svuAAAAhQEAABMAAAAAAAAAAAAA&#10;AAAAAAAAAFtDb250ZW50X1R5cGVzXS54bWxQSwECLQAUAAYACAAAACEAWvQsW78AAAAVAQAACwAA&#10;AAAAAAAAAAAAAAAfAQAAX3JlbHMvLnJlbHNQSwECLQAUAAYACAAAACEAdf1WvsMAAADbAAAADwAA&#10;AAAAAAAAAAAAAAAHAgAAZHJzL2Rvd25yZXYueG1sUEsFBgAAAAADAAMAtwAAAPcCAAAAAA==&#10;" fillcolor="#f2f2f2 [3052]" stroked="f" strokeweight="1pt"/>
              <v:rect id="Rectangle 16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txwAAAANsAAAAPAAAAZHJzL2Rvd25yZXYueG1sRE9Li8Iw&#10;EL4L/ocwgjdNFSnSNYqs7q5687F6HZqxLdtMapPV+u+NIHibj+85k1ljSnGl2hWWFQz6EQji1OqC&#10;MwWH/VdvDMJ5ZI2lZVJwJwezabs1wUTbG2/puvOZCCHsElSQe18lUro0J4OubyviwJ1tbdAHWGdS&#10;13gL4aaUwyiKpcGCQ0OOFX3mlP7t/o0C/X08rRcFbmJ9Gf345e+B981SqW6nmX+A8NT4t/jlXukw&#10;P4bnL+EAOX0AAAD//wMAUEsBAi0AFAAGAAgAAAAhANvh9svuAAAAhQEAABMAAAAAAAAAAAAAAAAA&#10;AAAAAFtDb250ZW50X1R5cGVzXS54bWxQSwECLQAUAAYACAAAACEAWvQsW78AAAAVAQAACwAAAAAA&#10;AAAAAAAAAAAfAQAAX3JlbHMvLnJlbHNQSwECLQAUAAYACAAAACEALJgrccAAAADbAAAADwAAAAAA&#10;AAAAAAAAAAAHAgAAZHJzL2Rvd25yZXYueG1sUEsFBgAAAAADAAMAtwAAAPQCAAAAAA==&#10;" fillcolor="#1dd9ff [3205]" stroked="f" strokeweight="1pt">
                <v:fill opacity="49087f"/>
              </v:rect>
              <v:rect id="Rectangle 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qowQAAANsAAAAPAAAAZHJzL2Rvd25yZXYueG1sRE9Na8JA&#10;EL0L/odlhN50o1Bboqu0BUGrl9h4H7LjJjY7G7Orpv/eFQre5vE+Z77sbC2u1PrKsYLxKAFBXDhd&#10;sVGQ/6yG7yB8QNZYOyYFf+Rhuej35phqd+OMrvtgRAxhn6KCMoQmldIXJVn0I9cQR+7oWoshwtZI&#10;3eIthttaTpJkKi1WHBtKbOirpOJ3f7EKNlOTnfTu8rrNP/NMj82ZNodvpV4G3ccMRKAuPMX/7rWO&#10;89/g8Us8QC7uAAAA//8DAFBLAQItABQABgAIAAAAIQDb4fbL7gAAAIUBAAATAAAAAAAAAAAAAAAA&#10;AAAAAABbQ29udGVudF9UeXBlc10ueG1sUEsBAi0AFAAGAAgAAAAhAFr0LFu/AAAAFQEAAAsAAAAA&#10;AAAAAAAAAAAAHwEAAF9yZWxzLy5yZWxzUEsBAi0AFAAGAAgAAAAhAFEaaqjBAAAA2wAAAA8AAAAA&#10;AAAAAAAAAAAABwIAAGRycy9kb3ducmV2LnhtbFBLBQYAAAAAAwADALcAAAD1AgAAAAA=&#10;" fillcolor="#c8ff17 [3206]" stroked="f" strokeweight="1pt"/>
              <v:rect id="Rectangle 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AABxAAAANsAAAAPAAAAZHJzL2Rvd25yZXYueG1sRI/RSsNA&#10;EEXfBf9hGcEXaTcqiKTdFikIgjalsR8wZKfZYHY2ZDfp+vedB8G3Ge6de8+st9n3aqYxdoENPC4L&#10;UMRNsB23Bk7f74tXUDEhW+wDk4FfirDd3N6ssbThwkea69QqCeFYogGX0lBqHRtHHuMyDMSincPo&#10;Mck6ttqOeJFw3+unonjRHjuWBocD7Rw1P/XkDfBhmvM+H76m6rlKu/mzctg8GHN/l99WoBLl9G/+&#10;u/6wgi+w8osMoDdXAAAA//8DAFBLAQItABQABgAIAAAAIQDb4fbL7gAAAIUBAAATAAAAAAAAAAAA&#10;AAAAAAAAAABbQ29udGVudF9UeXBlc10ueG1sUEsBAi0AFAAGAAgAAAAhAFr0LFu/AAAAFQEAAAsA&#10;AAAAAAAAAAAAAAAAHwEAAF9yZWxzLy5yZWxzUEsBAi0AFAAGAAgAAAAhAK3IAAHEAAAA2wAAAA8A&#10;AAAAAAAAAAAAAAAABwIAAGRycy9kb3ducmV2LnhtbFBLBQYAAAAAAwADALcAAAD4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<v:rect id="Rectangle 2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DBKwwAAANsAAAAPAAAAZHJzL2Rvd25yZXYueG1sRE/LisIw&#10;FN0P+A/hCm4GTXUxajWKziCjggsfC91dmmtbbG5KE231681iYJaH857OG1OIB1Uut6yg34tAECdW&#10;55wqOB1X3REI55E1FpZJwZMczGetjynG2ta8p8fBpyKEsItRQeZ9GUvpkowMup4tiQN3tZVBH2CV&#10;Sl1hHcJNIQdR9CUN5hwaMizpO6PkdrgbBeVreUasfy7j7Wa/3A2Pn78muSvVaTeLCQhPjf8X/7nX&#10;WsEgrA9fwg+QszcAAAD//wMAUEsBAi0AFAAGAAgAAAAhANvh9svuAAAAhQEAABMAAAAAAAAAAAAA&#10;AAAAAAAAAFtDb250ZW50X1R5cGVzXS54bWxQSwECLQAUAAYACAAAACEAWvQsW78AAAAVAQAACwAA&#10;AAAAAAAAAAAAAAAfAQAAX3JlbHMvLnJlbHNQSwECLQAUAAYACAAAACEAevQwSsMAAADbAAAADwAA&#10;AAAAAAAAAAAAAAAHAgAAZHJzL2Rvd25yZXYueG1sUEsFBgAAAAADAAMAtwAAAPcCAAAAAA==&#10;" fillcolor="white [3212]" stroked="f" strokeweight="1pt">
                <v:fill opacity="46003f"/>
              </v:rect>
              <v:rect id="Rectangle 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jQvgAAANsAAAAPAAAAZHJzL2Rvd25yZXYueG1sRI/NCsIw&#10;EITvgu8QVvBm03oQqUYpSkG8+fMAS7P9wWZTmljr2xtB8DjMzDfMdj+aVgzUu8aygiSKQRAXVjdc&#10;Kbjf8sUahPPIGlvLpOBNDva76WSLqbYvvtBw9ZUIEHYpKqi971IpXVGTQRfZjjh4pe0N+iD7Suoe&#10;XwFuWrmM45U02HBYqLGjQ03F4/o0Cs7HzGbJ5RjjLS/z4tGVB/kclJrPxmwDwtPo/+Ff+6QVLBP4&#10;fgk/QO4+AAAA//8DAFBLAQItABQABgAIAAAAIQDb4fbL7gAAAIUBAAATAAAAAAAAAAAAAAAAAAAA&#10;AABbQ29udGVudF9UeXBlc10ueG1sUEsBAi0AFAAGAAgAAAAhAFr0LFu/AAAAFQEAAAsAAAAAAAAA&#10;AAAAAAAAHwEAAF9yZWxzLy5yZWxzUEsBAi0AFAAGAAgAAAAhAAeKyNC+AAAA2wAAAA8AAAAAAAAA&#10;AAAAAAAABwIAAGRycy9kb3ducmV2LnhtbFBLBQYAAAAAAwADALcAAADy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H5wwAAANsAAAAPAAAAZHJzL2Rvd25yZXYueG1sRI9Ra8Iw&#10;FIXfB/6HcAVfhqbrYEg1iorC9jKo+gOuzbWpJjelyWz375fBYI+Hc853OMv14Kx4UBcazwpeZhkI&#10;4srrhmsF59NhOgcRIrJG65kUfFOA9Wr0tMRC+55LehxjLRKEQ4EKTIxtIWWoDDkMM98SJ+/qO4cx&#10;ya6WusM+wZ2VeZa9SYcNpwWDLe0MVffjl1Ow9fZ1X1rqjb18ZPf9521bPt+UmoyHzQJEpCH+h//a&#10;71pBnsPvl/QD5OoHAAD//wMAUEsBAi0AFAAGAAgAAAAhANvh9svuAAAAhQEAABMAAAAAAAAAAAAA&#10;AAAAAAAAAFtDb250ZW50X1R5cGVzXS54bWxQSwECLQAUAAYACAAAACEAWvQsW78AAAAVAQAACwAA&#10;AAAAAAAAAAAAAAAfAQAAX3JlbHMvLnJlbHNQSwECLQAUAAYACAAAACEAmeNB+cMAAADbAAAADwAA&#10;AAAAAAAAAAAAAAAHAgAAZHJzL2Rvd25yZXYueG1sUEsFBgAAAAADAAMAtwAAAPcCAAAAAA==&#10;" fillcolor="white [3212]" stroked="f" strokeweight="1pt">
                <v:fill opacity="32896f"/>
              </v:rect>
              <v:line id="Straight Connector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Straight Connector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bfxAAAANsAAAAPAAAAZHJzL2Rvd25yZXYueG1sRI9Pa8JA&#10;FMTvBb/D8gRvddNApEbXUAVDS+vBf/dH9pmkzb4N2dXEb+8WCj0OM/MbZpkNphE36lxtWcHLNAJB&#10;XFhdc6ngdNw+v4JwHlljY5kU3MlBtho9LTHVtuc93Q6+FAHCLkUFlfdtKqUrKjLoprYlDt7FdgZ9&#10;kF0pdYd9gJtGxlE0kwZrDgsVtrSpqPg5XI2C7QfuPpN+PTvnX5t9nhTz63eulZqMh7cFCE+D/w//&#10;td+1gjiB3y/hB8jVAwAA//8DAFBLAQItABQABgAIAAAAIQDb4fbL7gAAAIUBAAATAAAAAAAAAAAA&#10;AAAAAAAAAABbQ29udGVudF9UeXBlc10ueG1sUEsBAi0AFAAGAAgAAAAhAFr0LFu/AAAAFQEAAAsA&#10;AAAAAAAAAAAAAAAAHwEAAF9yZWxzLy5yZWxzUEsBAi0AFAAGAAgAAAAhACu7dt/EAAAA2wAAAA8A&#10;AAAAAAAAAAAAAAAABwIAAGRycy9kb3ducmV2LnhtbFBLBQYAAAAAAwADALcAAAD4AgAAAAA=&#10;" strokecolor="#d8d8d8 [2732]" strokeweight=".5pt">
                <v:stroke joinstyle="miter"/>
              </v:line>
              <v:line id="Straight Connector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Y/PwwAAANsAAAAPAAAAZHJzL2Rvd25yZXYueG1sRI9PawIx&#10;FMTvQr9DeAVvmq0HkdUopVDooYeuf0Bvj81zN5q8hE26rt/eCIUeh5n5DbPaDM6KnrpoPCt4mxYg&#10;iGuvDTcK9rvPyQJETMgarWdScKcIm/XLaIWl9jeuqN+mRmQIxxIVtCmFUspYt+QwTn0gzt7Zdw5T&#10;ll0jdYe3DHdWzopiLh0azgstBvpoqb5uf52C6qf6Hry5NCZUB2vDMZ2OvVZq/Dq8L0EkGtJ/+K/9&#10;pRXM5vD8kn+AXD8AAAD//wMAUEsBAi0AFAAGAAgAAAAhANvh9svuAAAAhQEAABMAAAAAAAAAAAAA&#10;AAAAAAAAAFtDb250ZW50X1R5cGVzXS54bWxQSwECLQAUAAYACAAAACEAWvQsW78AAAAVAQAACwAA&#10;AAAAAAAAAAAAAAAfAQAAX3JlbHMvLnJlbHNQSwECLQAUAAYACAAAACEAV+WPz8MAAADbAAAADwAA&#10;AAAAAAAAAAAAAAAHAgAAZHJzL2Rvd25yZXYueG1sUEsFBgAAAAADAAMAtwAAAPcCAAAAAA=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CrxQAAANsAAAAPAAAAZHJzL2Rvd25yZXYueG1sRI9PawIx&#10;FMTvBb9DeIKXUrO6UMvWKFoQvPTgH6THx+a5CW5elk26u/bTNwWhx2FmfsMs14OrRUdtsJ4VzKYZ&#10;COLSa8uVgvNp9/IGIkRkjbVnUnCnAOvV6GmJhfY9H6g7xkokCIcCFZgYm0LKUBpyGKa+IU7e1bcO&#10;Y5JtJXWLfYK7Ws6z7FU6tJwWDDb0Yai8Hb+dgs97nu+75/zWn21e2R/5tb0Yr9RkPGzeQUQa4n/4&#10;0d5rBfMF/H1JP0CufgEAAP//AwBQSwECLQAUAAYACAAAACEA2+H2y+4AAACFAQAAEwAAAAAAAAAA&#10;AAAAAAAAAAAAW0NvbnRlbnRfVHlwZXNdLnhtbFBLAQItABQABgAIAAAAIQBa9CxbvwAAABUBAAAL&#10;AAAAAAAAAAAAAAAAAB8BAABfcmVscy8ucmVsc1BLAQItABQABgAIAAAAIQAATXCrxQAAANsAAAAP&#10;AAAAAAAAAAAAAAAAAAcCAABkcnMvZG93bnJldi54bWxQSwUGAAAAAAMAAwC3AAAA+Q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muwwAAANoAAAAPAAAAZHJzL2Rvd25yZXYueG1sRI9Lb8Iw&#10;EITvlfgP1iL1VhxQlaIUg1BJy+PGq72u4m0SNV6nsQvm32OkShxHM/ONZjILphEn6lxtWcFwkIAg&#10;LqyuuVRw2L8/jUE4j6yxsUwKLuRgNu09TDDT9sxbOu18KSKEXYYKKu/bTEpXVGTQDWxLHL1v2xn0&#10;UXal1B2eI9w0cpQkqTRYc1yosKW3ioqf3Z9RoD8+v9aLGjep/n1e+vx44H3IlXrsh/krCE/B38P/&#10;7ZVW8AK3K/EGyOkVAAD//wMAUEsBAi0AFAAGAAgAAAAhANvh9svuAAAAhQEAABMAAAAAAAAAAAAA&#10;AAAAAAAAAFtDb250ZW50X1R5cGVzXS54bWxQSwECLQAUAAYACAAAACEAWvQsW78AAAAVAQAACwAA&#10;AAAAAAAAAAAAAAAfAQAAX3JlbHMvLnJlbHNQSwECLQAUAAYACAAAACEAsbj5rsMAAADaAAAADwAA&#10;AAAAAAAAAAAAAAAHAgAAZHJzL2Rvd25yZXYueG1sUEsFBgAAAAADAAMAtwAAAPc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92954"/>
    <w:multiLevelType w:val="hybridMultilevel"/>
    <w:tmpl w:val="761A2C98"/>
    <w:lvl w:ilvl="0" w:tplc="3FC48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2A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82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54B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48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05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2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D25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C850F7"/>
    <w:multiLevelType w:val="hybridMultilevel"/>
    <w:tmpl w:val="9FF2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A0MDI1MjUzNjE0NbVU0lEKTi0uzszPAykwrgUAWphOnSwAAAA="/>
  </w:docVars>
  <w:rsids>
    <w:rsidRoot w:val="00AD3477"/>
    <w:rsid w:val="000A505A"/>
    <w:rsid w:val="000B6503"/>
    <w:rsid w:val="000F1525"/>
    <w:rsid w:val="00176419"/>
    <w:rsid w:val="002405C5"/>
    <w:rsid w:val="00240805"/>
    <w:rsid w:val="0024595B"/>
    <w:rsid w:val="002C11C9"/>
    <w:rsid w:val="002F0644"/>
    <w:rsid w:val="003C3388"/>
    <w:rsid w:val="0045614D"/>
    <w:rsid w:val="004C6857"/>
    <w:rsid w:val="0059260F"/>
    <w:rsid w:val="00644A00"/>
    <w:rsid w:val="00662ADC"/>
    <w:rsid w:val="00696538"/>
    <w:rsid w:val="006A0EA1"/>
    <w:rsid w:val="006C2016"/>
    <w:rsid w:val="006F6A99"/>
    <w:rsid w:val="00736C91"/>
    <w:rsid w:val="007D4BC1"/>
    <w:rsid w:val="007F053E"/>
    <w:rsid w:val="00804CDA"/>
    <w:rsid w:val="008064DE"/>
    <w:rsid w:val="00812336"/>
    <w:rsid w:val="008B7267"/>
    <w:rsid w:val="008D4C89"/>
    <w:rsid w:val="008F2E01"/>
    <w:rsid w:val="00930119"/>
    <w:rsid w:val="00944CBC"/>
    <w:rsid w:val="009A1903"/>
    <w:rsid w:val="009F0E6E"/>
    <w:rsid w:val="00A528DE"/>
    <w:rsid w:val="00A7398A"/>
    <w:rsid w:val="00AB450B"/>
    <w:rsid w:val="00AD3477"/>
    <w:rsid w:val="00B16442"/>
    <w:rsid w:val="00B26C16"/>
    <w:rsid w:val="00B56A80"/>
    <w:rsid w:val="00BA3253"/>
    <w:rsid w:val="00BD2EBE"/>
    <w:rsid w:val="00BD7651"/>
    <w:rsid w:val="00CD1D13"/>
    <w:rsid w:val="00CD5B1D"/>
    <w:rsid w:val="00D40A6B"/>
    <w:rsid w:val="00E16768"/>
    <w:rsid w:val="00E550A7"/>
    <w:rsid w:val="00FB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209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89"/>
  </w:style>
  <w:style w:type="paragraph" w:styleId="Heading1">
    <w:name w:val="heading 1"/>
    <w:basedOn w:val="Normal"/>
    <w:next w:val="Normal"/>
    <w:link w:val="Heading1Char"/>
    <w:uiPriority w:val="9"/>
    <w:qFormat/>
    <w:rsid w:val="008D4C89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D4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1D13"/>
  </w:style>
  <w:style w:type="paragraph" w:styleId="Footer">
    <w:name w:val="footer"/>
    <w:basedOn w:val="Normal"/>
    <w:link w:val="Foot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1D13"/>
  </w:style>
  <w:style w:type="paragraph" w:styleId="NormalWeb">
    <w:name w:val="Normal (Web)"/>
    <w:basedOn w:val="Normal"/>
    <w:uiPriority w:val="99"/>
    <w:semiHidden/>
    <w:rsid w:val="00BA3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176419"/>
    <w:pPr>
      <w:spacing w:line="240" w:lineRule="auto"/>
      <w:ind w:left="720"/>
      <w:contextualSpacing/>
    </w:pPr>
    <w:rPr>
      <w:rFonts w:eastAsiaTheme="minorEastAsia" w:cs="Times New Roman"/>
      <w:szCs w:val="24"/>
    </w:rPr>
  </w:style>
  <w:style w:type="paragraph" w:styleId="Title">
    <w:name w:val="Title"/>
    <w:basedOn w:val="NormalWeb"/>
    <w:next w:val="Normal"/>
    <w:link w:val="TitleChar"/>
    <w:uiPriority w:val="10"/>
    <w:qFormat/>
    <w:rsid w:val="00176419"/>
    <w:pPr>
      <w:spacing w:before="0" w:beforeAutospacing="0" w:after="0" w:afterAutospacing="0" w:line="600" w:lineRule="exact"/>
    </w:pPr>
    <w:rPr>
      <w:rFonts w:asciiTheme="majorHAnsi" w:hAnsiTheme="majorHAnsi" w:cstheme="minorBid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176419"/>
    <w:rPr>
      <w:rFonts w:asciiTheme="majorHAnsi" w:eastAsiaTheme="minorEastAsia" w:hAnsiTheme="majorHAns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styleId="PlaceholderText">
    <w:name w:val="Placeholder Text"/>
    <w:basedOn w:val="DefaultParagraphFont"/>
    <w:uiPriority w:val="99"/>
    <w:semiHidden/>
    <w:rsid w:val="00176419"/>
    <w:rPr>
      <w:color w:val="808080"/>
    </w:rPr>
  </w:style>
  <w:style w:type="paragraph" w:customStyle="1" w:styleId="ContactInfo">
    <w:name w:val="Contact Info"/>
    <w:basedOn w:val="NormalWeb"/>
    <w:qFormat/>
    <w:rsid w:val="00176419"/>
    <w:pPr>
      <w:spacing w:before="0" w:beforeAutospacing="0" w:after="0" w:afterAutospacing="0"/>
    </w:pPr>
    <w:rPr>
      <w:rFonts w:asciiTheme="minorHAnsi" w:hAnsiTheme="minorHAnsi" w:cstheme="minorBidi"/>
      <w:color w:val="000000" w:themeColor="text1"/>
      <w:kern w:val="24"/>
      <w:sz w:val="22"/>
      <w:szCs w:val="22"/>
      <w:lang w:val="en-ZA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BD7651"/>
    <w:pPr>
      <w:pBdr>
        <w:top w:val="single" w:sz="2" w:space="1" w:color="D9D9D9" w:themeColor="background1" w:themeShade="D9"/>
      </w:pBdr>
      <w:spacing w:before="0" w:beforeAutospacing="0" w:after="0" w:afterAutospacing="0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sid w:val="00BD7651"/>
    <w:rPr>
      <w:rFonts w:ascii="Gill Sans MT" w:eastAsiaTheme="minorEastAsia" w:hAnsi="Gill Sans MT"/>
      <w:color w:val="000000" w:themeColor="text1"/>
      <w:kern w:val="24"/>
      <w:sz w:val="36"/>
      <w:szCs w:val="40"/>
      <w:lang w:val="en-ZA"/>
    </w:rPr>
  </w:style>
  <w:style w:type="table" w:styleId="TableGrid">
    <w:name w:val="Table Grid"/>
    <w:basedOn w:val="TableNormal"/>
    <w:uiPriority w:val="39"/>
    <w:rsid w:val="0017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semiHidden/>
    <w:qFormat/>
    <w:rsid w:val="00176419"/>
    <w:pPr>
      <w:spacing w:after="0" w:line="276" w:lineRule="auto"/>
      <w:ind w:right="360"/>
    </w:pPr>
    <w:rPr>
      <w:rFonts w:eastAsiaTheme="minorEastAsia"/>
      <w:color w:val="FFFFFF" w:themeColor="background1"/>
      <w:sz w:val="24"/>
      <w:szCs w:val="24"/>
      <w:lang w:eastAsia="ja-JP"/>
    </w:rPr>
  </w:style>
  <w:style w:type="paragraph" w:customStyle="1" w:styleId="RecipientInfo">
    <w:name w:val="Recipient Info"/>
    <w:basedOn w:val="Address"/>
    <w:qFormat/>
    <w:rsid w:val="00176419"/>
    <w:pPr>
      <w:ind w:right="0"/>
      <w:jc w:val="right"/>
    </w:pPr>
    <w:rPr>
      <w:color w:val="auto"/>
    </w:rPr>
  </w:style>
  <w:style w:type="character" w:customStyle="1" w:styleId="Greytext">
    <w:name w:val="Grey text"/>
    <w:basedOn w:val="DefaultParagraphFont"/>
    <w:uiPriority w:val="4"/>
    <w:semiHidden/>
    <w:qFormat/>
    <w:rsid w:val="00176419"/>
    <w:rPr>
      <w:color w:val="808080" w:themeColor="background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8D4C89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JobDates">
    <w:name w:val="Job Dates"/>
    <w:basedOn w:val="Normal"/>
    <w:qFormat/>
    <w:rsid w:val="008D4C89"/>
    <w:pPr>
      <w:shd w:val="clear" w:color="auto" w:fill="F2F2F2" w:themeFill="background1" w:themeFillShade="F2"/>
      <w:spacing w:before="240" w:after="0" w:line="360" w:lineRule="auto"/>
    </w:pPr>
    <w:rPr>
      <w:sz w:val="18"/>
    </w:rPr>
  </w:style>
  <w:style w:type="paragraph" w:customStyle="1" w:styleId="JobTitle">
    <w:name w:val="Job Title"/>
    <w:basedOn w:val="Normal"/>
    <w:qFormat/>
    <w:rsid w:val="008064DE"/>
    <w:pPr>
      <w:spacing w:after="0"/>
    </w:pPr>
  </w:style>
  <w:style w:type="paragraph" w:customStyle="1" w:styleId="CompanyName">
    <w:name w:val="Company Name"/>
    <w:basedOn w:val="Normal"/>
    <w:qFormat/>
    <w:rsid w:val="008064DE"/>
    <w:pPr>
      <w:spacing w:after="200"/>
    </w:pPr>
  </w:style>
  <w:style w:type="paragraph" w:styleId="Date">
    <w:name w:val="Date"/>
    <w:basedOn w:val="Normal"/>
    <w:next w:val="Normal"/>
    <w:link w:val="DateChar"/>
    <w:uiPriority w:val="99"/>
    <w:semiHidden/>
    <w:rsid w:val="008064DE"/>
    <w:pPr>
      <w:spacing w:after="0" w:line="240" w:lineRule="auto"/>
      <w:ind w:right="360"/>
    </w:pPr>
    <w:rPr>
      <w:rFonts w:eastAsiaTheme="minorEastAsia"/>
      <w:sz w:val="18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8D4C89"/>
    <w:rPr>
      <w:rFonts w:eastAsiaTheme="minorEastAsia"/>
      <w:sz w:val="18"/>
      <w:lang w:eastAsia="ja-JP"/>
    </w:rPr>
  </w:style>
  <w:style w:type="paragraph" w:customStyle="1" w:styleId="ContactDetails">
    <w:name w:val="Contact Details"/>
    <w:basedOn w:val="Normal"/>
    <w:qFormat/>
    <w:rsid w:val="00BD7651"/>
    <w:pPr>
      <w:spacing w:after="0" w:line="240" w:lineRule="auto"/>
      <w:ind w:right="360"/>
    </w:pPr>
    <w:rPr>
      <w:rFonts w:eastAsiaTheme="minorEastAsia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BD7651"/>
    <w:rPr>
      <w:color w:val="00768E" w:themeColor="accent2" w:themeShade="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4C89"/>
    <w:rPr>
      <w:rFonts w:asciiTheme="majorHAnsi" w:eastAsiaTheme="majorEastAsia" w:hAnsiTheme="majorHAnsi" w:cstheme="majorBidi"/>
      <w:b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D34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477"/>
    <w:rPr>
      <w:color w:val="FF017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svg"/><Relationship Id="rId3" Type="http://schemas.openxmlformats.org/officeDocument/2006/relationships/customXml" Target="../customXml/item3.xml"/><Relationship Id="rId21" Type="http://schemas.openxmlformats.org/officeDocument/2006/relationships/image" Target="media/image10.sv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sv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sv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12345678944.github.io/Giorgi-Chkhaidze-Resume/index.html" TargetMode="External"/><Relationship Id="rId27" Type="http://schemas.openxmlformats.org/officeDocument/2006/relationships/image" Target="media/image15.jpe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Roaming\Microsoft\Templates\Sticky%20note%20resume.dotx" TargetMode="External"/></Relationships>
</file>

<file path=word/theme/theme1.xml><?xml version="1.0" encoding="utf-8"?>
<a:theme xmlns:a="http://schemas.openxmlformats.org/drawingml/2006/main" name="Office Theme">
  <a:themeElements>
    <a:clrScheme name="Microsoft Resume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FF0174"/>
      </a:accent1>
      <a:accent2>
        <a:srgbClr val="1DD9FF"/>
      </a:accent2>
      <a:accent3>
        <a:srgbClr val="C8FF17"/>
      </a:accent3>
      <a:accent4>
        <a:srgbClr val="FF0030"/>
      </a:accent4>
      <a:accent5>
        <a:srgbClr val="00B0F0"/>
      </a:accent5>
      <a:accent6>
        <a:srgbClr val="2A744A"/>
      </a:accent6>
      <a:hlink>
        <a:srgbClr val="FF0174"/>
      </a:hlink>
      <a:folHlink>
        <a:srgbClr val="FF0174"/>
      </a:folHlink>
    </a:clrScheme>
    <a:fontScheme name="Custom 17">
      <a:majorFont>
        <a:latin typeface="Rockwell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4749A8-727E-4181-9E6A-301B51BC7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6FA939-466D-4BBB-B0B5-8F9FB0E070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3BA025F-85AD-4126-99B5-D44A495F37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348F603-C336-4063-9C54-C61EDB9B6E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Sticky note resume.dotx</Template>
  <TotalTime>0</TotalTime>
  <Pages>1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2021-11-29T08:32:00Z</dcterms:created>
  <dcterms:modified xsi:type="dcterms:W3CDTF">2022-04-05T13:06:00Z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